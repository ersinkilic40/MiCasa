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36904588"/>
        <w:docPartObj>
          <w:docPartGallery w:val="Cover Pages"/>
          <w:docPartUnique/>
        </w:docPartObj>
      </w:sdtPr>
      <w:sdtContent>
        <w:p w14:paraId="26BD9839" w14:textId="77777777" w:rsidR="009063DC" w:rsidRPr="00D36FB2" w:rsidRDefault="00A540DF">
          <w:pPr>
            <w:rPr>
              <w:lang w:val="en-US"/>
            </w:rPr>
          </w:pPr>
          <w:r w:rsidRPr="00D36FB2">
            <w:rPr>
              <w:b/>
              <w:bCs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52BDFB9" wp14:editId="2F32BCA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762500" cy="6720840"/>
                    <wp:effectExtent l="0" t="0" r="0" b="14605"/>
                    <wp:wrapSquare wrapText="bothSides"/>
                    <wp:docPr id="131" name="Tekstvak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625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7B41AF" w14:textId="77777777" w:rsidR="009063DC" w:rsidRPr="001B6889" w:rsidRDefault="00000000">
                                <w:pPr>
                                  <w:pStyle w:val="Geenafstand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063DC" w:rsidRPr="001B688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Template document </w:t>
                                    </w:r>
                                    <w:r w:rsidR="001B6889" w:rsidRPr="001B688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</w:t>
                                    </w:r>
                                    <w:r w:rsidR="001B688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takeholderanalyse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Ond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D93B91A" w14:textId="77777777" w:rsidR="009063DC" w:rsidRPr="001B6889" w:rsidRDefault="00F23726">
                                    <w:pPr>
                                      <w:pStyle w:val="Geenafstand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1B6889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Propedeuse Semester 1 - BIM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731152F" w14:textId="51C34292" w:rsidR="009063DC" w:rsidRDefault="00670E29">
                                    <w:pPr>
                                      <w:pStyle w:val="Geenafstand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MICASA</w:t>
                                    </w:r>
                                  </w:p>
                                </w:sdtContent>
                              </w:sdt>
                              <w:p w14:paraId="01064D6C" w14:textId="77777777" w:rsidR="009063DC" w:rsidRDefault="009063D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52BDFB9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2" o:spid="_x0000_s1026" type="#_x0000_t202" style="position:absolute;margin-left:0;margin-top:0;width:375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" filled="f" stroked="f" strokeweight=".5pt">
                    <v:textbox style="mso-fit-shape-to-text:t" inset="0,0,0,0">
                      <w:txbxContent>
                        <w:p w14:paraId="527B41AF" w14:textId="77777777" w:rsidR="009063DC" w:rsidRPr="001B6889" w:rsidRDefault="00000000">
                          <w:pPr>
                            <w:pStyle w:val="Geenafstand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063DC" w:rsidRPr="001B688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Template document </w:t>
                              </w:r>
                              <w:r w:rsidR="001B6889" w:rsidRPr="001B688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</w:t>
                              </w:r>
                              <w:r w:rsidR="001B688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takeholderanalyse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Ond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D93B91A" w14:textId="77777777" w:rsidR="009063DC" w:rsidRPr="001B6889" w:rsidRDefault="00F23726">
                              <w:pPr>
                                <w:pStyle w:val="Geenafstand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1B6889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Propedeuse Semester 1 - BIM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731152F" w14:textId="51C34292" w:rsidR="009063DC" w:rsidRDefault="00670E29">
                              <w:pPr>
                                <w:pStyle w:val="Geenafstand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MICASA</w:t>
                              </w:r>
                            </w:p>
                          </w:sdtContent>
                        </w:sdt>
                        <w:p w14:paraId="01064D6C" w14:textId="77777777" w:rsidR="009063DC" w:rsidRDefault="009063DC"/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D36FB2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7B7994" wp14:editId="43F3FDB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247650</wp:posOffset>
                    </wp:positionV>
                    <wp:extent cx="879475" cy="987425"/>
                    <wp:effectExtent l="0" t="0" r="0" b="0"/>
                    <wp:wrapNone/>
                    <wp:docPr id="132" name="Rechthoek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79475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03920B" w14:textId="77777777" w:rsidR="009063DC" w:rsidRPr="00A540DF" w:rsidRDefault="00A540DF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Propedeuse Semester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7B7994" id="Rechthoek 33" o:spid="_x0000_s1027" style="position:absolute;margin-left:18.05pt;margin-top:19.5pt;width:69.25pt;height:77.75pt;z-index:251659264;visibility:visible;mso-wrap-style:square;mso-width-percent:0;mso-height-percent:98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" fillcolor="#4472c4 [3204]" stroked="f" strokeweight="1pt">
                    <o:lock v:ext="edit" aspectratio="t"/>
                    <v:textbox inset="3.6pt,,3.6pt">
                      <w:txbxContent>
                        <w:p w14:paraId="2503920B" w14:textId="77777777" w:rsidR="009063DC" w:rsidRPr="00A540DF" w:rsidRDefault="00A540DF">
                          <w:pPr>
                            <w:pStyle w:val="Geenafstand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Propedeuse Semester 1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9063DC" w:rsidRPr="00D36FB2">
            <w:rPr>
              <w:lang w:val="en-US"/>
            </w:rPr>
            <w:br w:type="page"/>
          </w:r>
        </w:p>
      </w:sdtContent>
    </w:sdt>
    <w:p w14:paraId="528595F4" w14:textId="77777777" w:rsidR="00666C37" w:rsidRDefault="00F23726" w:rsidP="0004267C">
      <w:pPr>
        <w:pStyle w:val="Kopvaninhoudsopgave"/>
      </w:pPr>
      <w:r>
        <w:lastRenderedPageBreak/>
        <w:t>Inleiding</w:t>
      </w:r>
    </w:p>
    <w:p w14:paraId="2FA40470" w14:textId="77777777" w:rsidR="00670E29" w:rsidRDefault="00670E29" w:rsidP="00670E29">
      <w:pPr>
        <w:rPr>
          <w:lang w:eastAsia="nl-NL"/>
        </w:rPr>
      </w:pPr>
    </w:p>
    <w:p w14:paraId="5562BE03" w14:textId="77777777" w:rsidR="00670E29" w:rsidRPr="00670E29" w:rsidRDefault="00670E29" w:rsidP="00670E29">
      <w:pPr>
        <w:rPr>
          <w:lang w:eastAsia="nl-NL"/>
        </w:rPr>
      </w:pPr>
    </w:p>
    <w:p w14:paraId="205F6AA3" w14:textId="1D99A731" w:rsidR="00670E29" w:rsidRPr="00670E29" w:rsidRDefault="00670E29" w:rsidP="00670E29">
      <w:pPr>
        <w:rPr>
          <w:sz w:val="24"/>
          <w:szCs w:val="24"/>
        </w:rPr>
      </w:pPr>
      <w:r w:rsidRPr="00670E29">
        <w:rPr>
          <w:sz w:val="24"/>
          <w:szCs w:val="24"/>
        </w:rPr>
        <w:t xml:space="preserve">In de huidige </w:t>
      </w:r>
      <w:proofErr w:type="spellStart"/>
      <w:r w:rsidRPr="00670E29">
        <w:rPr>
          <w:sz w:val="24"/>
          <w:szCs w:val="24"/>
        </w:rPr>
        <w:t>Airbnb</w:t>
      </w:r>
      <w:proofErr w:type="spellEnd"/>
      <w:r w:rsidRPr="00670E29">
        <w:rPr>
          <w:sz w:val="24"/>
          <w:szCs w:val="24"/>
        </w:rPr>
        <w:t xml:space="preserve">-markt worden energiekosten een steeds grotere uitdaging voor verhuurders. Energieprijzen stijgen, woningen worden intensiever gebruikt en gasten laten vaak apparaten onnodig aanstaan. </w:t>
      </w:r>
      <w:proofErr w:type="spellStart"/>
      <w:r w:rsidRPr="00670E29">
        <w:rPr>
          <w:sz w:val="24"/>
          <w:szCs w:val="24"/>
        </w:rPr>
        <w:t>Mi</w:t>
      </w:r>
      <w:r>
        <w:rPr>
          <w:sz w:val="24"/>
          <w:szCs w:val="24"/>
        </w:rPr>
        <w:t>c</w:t>
      </w:r>
      <w:r w:rsidRPr="00670E29">
        <w:rPr>
          <w:sz w:val="24"/>
          <w:szCs w:val="24"/>
        </w:rPr>
        <w:t>asa</w:t>
      </w:r>
      <w:proofErr w:type="spellEnd"/>
      <w:r w:rsidRPr="00670E29">
        <w:rPr>
          <w:sz w:val="24"/>
          <w:szCs w:val="24"/>
        </w:rPr>
        <w:t xml:space="preserve"> speelt in op deze behoefte door een slim, gebruiksvriendelijk energiedashboard te ontwikkelen dat </w:t>
      </w:r>
      <w:proofErr w:type="spellStart"/>
      <w:r w:rsidRPr="00670E29">
        <w:rPr>
          <w:sz w:val="24"/>
          <w:szCs w:val="24"/>
        </w:rPr>
        <w:t>Airbnb</w:t>
      </w:r>
      <w:proofErr w:type="spellEnd"/>
      <w:r w:rsidRPr="00670E29">
        <w:rPr>
          <w:sz w:val="24"/>
          <w:szCs w:val="24"/>
        </w:rPr>
        <w:t>-eigenaren ondersteunt bij het monitoren en optimaliseren van hun energieverbruik.</w:t>
      </w:r>
    </w:p>
    <w:p w14:paraId="6D53A92D" w14:textId="7CCD24F3" w:rsidR="00670E29" w:rsidRPr="00670E29" w:rsidRDefault="00670E29" w:rsidP="00670E29">
      <w:pPr>
        <w:rPr>
          <w:sz w:val="24"/>
          <w:szCs w:val="24"/>
        </w:rPr>
      </w:pPr>
      <w:r w:rsidRPr="00670E29">
        <w:rPr>
          <w:sz w:val="24"/>
          <w:szCs w:val="24"/>
        </w:rPr>
        <w:t xml:space="preserve">In deze analyse worden alle relevante stakeholders geïdentificeerd, geclassificeerd en beschreven aan de hand van tien richtlijnvragen. Hierbij kijken we naar directe gebruikers zoals </w:t>
      </w:r>
      <w:proofErr w:type="spellStart"/>
      <w:r w:rsidRPr="00670E29">
        <w:rPr>
          <w:sz w:val="24"/>
          <w:szCs w:val="24"/>
        </w:rPr>
        <w:t>Airbnb</w:t>
      </w:r>
      <w:proofErr w:type="spellEnd"/>
      <w:r w:rsidRPr="00670E29">
        <w:rPr>
          <w:sz w:val="24"/>
          <w:szCs w:val="24"/>
        </w:rPr>
        <w:t xml:space="preserve"> </w:t>
      </w:r>
      <w:r w:rsidRPr="00670E29">
        <w:rPr>
          <w:sz w:val="24"/>
          <w:szCs w:val="24"/>
        </w:rPr>
        <w:t xml:space="preserve">eigenaren, indirecte gebruikers zoals gasten, maar ook naar technische partners, leveranciers en partijen die in de toekomst invloed kunnen hebben op de ontwikkeling of toepassing van </w:t>
      </w:r>
      <w:proofErr w:type="spellStart"/>
      <w:r w:rsidRPr="00670E29">
        <w:rPr>
          <w:sz w:val="24"/>
          <w:szCs w:val="24"/>
        </w:rPr>
        <w:t>Mi</w:t>
      </w:r>
      <w:r>
        <w:rPr>
          <w:sz w:val="24"/>
          <w:szCs w:val="24"/>
        </w:rPr>
        <w:t>c</w:t>
      </w:r>
      <w:r w:rsidRPr="00670E29">
        <w:rPr>
          <w:sz w:val="24"/>
          <w:szCs w:val="24"/>
        </w:rPr>
        <w:t>asa</w:t>
      </w:r>
      <w:proofErr w:type="spellEnd"/>
      <w:r w:rsidRPr="00670E29">
        <w:rPr>
          <w:sz w:val="24"/>
          <w:szCs w:val="24"/>
        </w:rPr>
        <w:t xml:space="preserve">. De verkregen inzichten worden vervolgens gebruikt om de visie, missie en strategie van </w:t>
      </w:r>
      <w:proofErr w:type="spellStart"/>
      <w:r w:rsidRPr="00670E29">
        <w:rPr>
          <w:sz w:val="24"/>
          <w:szCs w:val="24"/>
        </w:rPr>
        <w:t>Mi</w:t>
      </w:r>
      <w:r>
        <w:rPr>
          <w:sz w:val="24"/>
          <w:szCs w:val="24"/>
        </w:rPr>
        <w:t>c</w:t>
      </w:r>
      <w:r w:rsidRPr="00670E29">
        <w:rPr>
          <w:sz w:val="24"/>
          <w:szCs w:val="24"/>
        </w:rPr>
        <w:t>asa</w:t>
      </w:r>
      <w:proofErr w:type="spellEnd"/>
      <w:r w:rsidRPr="00670E29">
        <w:rPr>
          <w:sz w:val="24"/>
          <w:szCs w:val="24"/>
        </w:rPr>
        <w:t xml:space="preserve"> scherp te definiëren en om te waarborgen dat het uiteindelijke </w:t>
      </w:r>
      <w:proofErr w:type="spellStart"/>
      <w:r w:rsidRPr="00670E29">
        <w:rPr>
          <w:sz w:val="24"/>
          <w:szCs w:val="24"/>
        </w:rPr>
        <w:t>SmartHome</w:t>
      </w:r>
      <w:proofErr w:type="spellEnd"/>
      <w:r w:rsidRPr="00670E29">
        <w:rPr>
          <w:sz w:val="24"/>
          <w:szCs w:val="24"/>
        </w:rPr>
        <w:t xml:space="preserve"> </w:t>
      </w:r>
      <w:r w:rsidRPr="00670E29">
        <w:rPr>
          <w:sz w:val="24"/>
          <w:szCs w:val="24"/>
        </w:rPr>
        <w:t>dashboard aansluit op de behoeften van zowel het bedrijf als de markt.</w:t>
      </w:r>
    </w:p>
    <w:p w14:paraId="658F6C6A" w14:textId="741A1907" w:rsidR="00F23726" w:rsidRDefault="00F2372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607305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3F187E" w14:textId="77777777" w:rsidR="00F23726" w:rsidRDefault="00F23726">
          <w:pPr>
            <w:pStyle w:val="Kopvaninhoudsopgave"/>
          </w:pPr>
          <w:r>
            <w:t>Inhoudsopgave</w:t>
          </w:r>
        </w:p>
        <w:p w14:paraId="0D0CAF52" w14:textId="0572531C" w:rsidR="00261B63" w:rsidRDefault="00F2372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01407" w:history="1">
            <w:r w:rsidR="00261B63" w:rsidRPr="00813E3B">
              <w:rPr>
                <w:rStyle w:val="Hyperlink"/>
                <w:noProof/>
              </w:rPr>
              <w:t>1.</w:t>
            </w:r>
            <w:r w:rsidR="00261B63"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="00261B63" w:rsidRPr="00813E3B">
              <w:rPr>
                <w:rStyle w:val="Hyperlink"/>
                <w:noProof/>
              </w:rPr>
              <w:t>Organisatorische Context</w:t>
            </w:r>
            <w:r w:rsidR="00261B63">
              <w:rPr>
                <w:noProof/>
                <w:webHidden/>
              </w:rPr>
              <w:tab/>
            </w:r>
            <w:r w:rsidR="00261B63">
              <w:rPr>
                <w:noProof/>
                <w:webHidden/>
              </w:rPr>
              <w:fldChar w:fldCharType="begin"/>
            </w:r>
            <w:r w:rsidR="00261B63">
              <w:rPr>
                <w:noProof/>
                <w:webHidden/>
              </w:rPr>
              <w:instrText xml:space="preserve"> PAGEREF _Toc216101407 \h </w:instrText>
            </w:r>
            <w:r w:rsidR="00261B63">
              <w:rPr>
                <w:noProof/>
                <w:webHidden/>
              </w:rPr>
            </w:r>
            <w:r w:rsidR="00261B63">
              <w:rPr>
                <w:noProof/>
                <w:webHidden/>
              </w:rPr>
              <w:fldChar w:fldCharType="separate"/>
            </w:r>
            <w:r w:rsidR="00261B63">
              <w:rPr>
                <w:noProof/>
                <w:webHidden/>
              </w:rPr>
              <w:t>3</w:t>
            </w:r>
            <w:r w:rsidR="00261B63">
              <w:rPr>
                <w:noProof/>
                <w:webHidden/>
              </w:rPr>
              <w:fldChar w:fldCharType="end"/>
            </w:r>
          </w:hyperlink>
        </w:p>
        <w:p w14:paraId="3AAE9AAE" w14:textId="0AF84902" w:rsidR="00261B63" w:rsidRDefault="00261B63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6101408" w:history="1">
            <w:r w:rsidRPr="00813E3B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13E3B">
              <w:rPr>
                <w:rStyle w:val="Hyperlink"/>
                <w:noProof/>
              </w:rPr>
              <w:t>Missie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E066" w14:textId="412AB077" w:rsidR="00261B63" w:rsidRDefault="00261B63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6101409" w:history="1">
            <w:r w:rsidRPr="00813E3B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13E3B">
              <w:rPr>
                <w:rStyle w:val="Hyperlink"/>
                <w:noProof/>
              </w:rPr>
              <w:t>Visie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8512" w14:textId="009AD31D" w:rsidR="00261B63" w:rsidRDefault="00261B63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6101410" w:history="1">
            <w:r w:rsidRPr="00813E3B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13E3B">
              <w:rPr>
                <w:rStyle w:val="Hyperlink"/>
                <w:noProof/>
              </w:rPr>
              <w:t>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6B91D" w14:textId="2B9F944D" w:rsidR="00261B63" w:rsidRDefault="00261B63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6101411" w:history="1">
            <w:r w:rsidRPr="00813E3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13E3B">
              <w:rPr>
                <w:rStyle w:val="Hyperlink"/>
                <w:noProof/>
              </w:rPr>
              <w:t>Productbeschrijving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6280" w14:textId="0AB4317E" w:rsidR="00261B63" w:rsidRDefault="00261B63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6101412" w:history="1">
            <w:r w:rsidRPr="00813E3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13E3B">
              <w:rPr>
                <w:rStyle w:val="Hyperlink"/>
                <w:noProof/>
              </w:rPr>
              <w:t>Stakeholderanalyse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7C7F5" w14:textId="25CD91FB" w:rsidR="00261B63" w:rsidRDefault="00261B63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6101413" w:history="1">
            <w:r w:rsidRPr="00813E3B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13E3B">
              <w:rPr>
                <w:rStyle w:val="Hyperlink"/>
                <w:noProof/>
              </w:rPr>
              <w:t>Identificatie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EB45B" w14:textId="1B05316A" w:rsidR="00261B63" w:rsidRDefault="00261B63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6101414" w:history="1">
            <w:r w:rsidRPr="00813E3B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13E3B">
              <w:rPr>
                <w:rStyle w:val="Hyperlink"/>
                <w:noProof/>
              </w:rPr>
              <w:t>Prioritering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9E34B" w14:textId="517126FF" w:rsidR="00261B63" w:rsidRDefault="00261B63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6101415" w:history="1">
            <w:r w:rsidRPr="00813E3B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13E3B">
              <w:rPr>
                <w:rStyle w:val="Hyperlink"/>
                <w:noProof/>
              </w:rPr>
              <w:t>Belangen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1A517" w14:textId="69467995" w:rsidR="00261B63" w:rsidRDefault="00261B63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6101416" w:history="1">
            <w:r w:rsidRPr="00813E3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13E3B">
              <w:rPr>
                <w:rStyle w:val="Hyperlink"/>
                <w:noProof/>
              </w:rPr>
              <w:t>Bronnen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1ED1" w14:textId="7D472BF5" w:rsidR="00F23726" w:rsidRDefault="00F23726">
          <w:r>
            <w:rPr>
              <w:b/>
              <w:bCs/>
            </w:rPr>
            <w:fldChar w:fldCharType="end"/>
          </w:r>
        </w:p>
      </w:sdtContent>
    </w:sdt>
    <w:p w14:paraId="18DD118B" w14:textId="77777777" w:rsidR="00F23726" w:rsidRDefault="00F2372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3F6BE43" w14:textId="77777777" w:rsidR="00F23726" w:rsidRDefault="00F2372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BEDF617" w14:textId="77777777" w:rsidR="00D36FB2" w:rsidRDefault="001B6889" w:rsidP="00497B58">
      <w:pPr>
        <w:pStyle w:val="Kop1"/>
        <w:numPr>
          <w:ilvl w:val="0"/>
          <w:numId w:val="15"/>
        </w:numPr>
      </w:pPr>
      <w:bookmarkStart w:id="0" w:name="_Toc216101407"/>
      <w:r>
        <w:lastRenderedPageBreak/>
        <w:t>Organisatorische Context</w:t>
      </w:r>
      <w:bookmarkEnd w:id="0"/>
    </w:p>
    <w:p w14:paraId="5306C3F8" w14:textId="79C91320" w:rsidR="00F23726" w:rsidRPr="00670E29" w:rsidRDefault="00670E29" w:rsidP="00F23726">
      <w:pPr>
        <w:rPr>
          <w:i/>
          <w:iCs/>
        </w:rPr>
      </w:pPr>
      <w:r>
        <w:rPr>
          <w:i/>
          <w:iCs/>
        </w:rPr>
        <w:t xml:space="preserve">In dit hoofdstuk kijken we naar wat </w:t>
      </w:r>
      <w:proofErr w:type="spellStart"/>
      <w:r>
        <w:rPr>
          <w:i/>
          <w:iCs/>
        </w:rPr>
        <w:t>Micasa</w:t>
      </w:r>
      <w:proofErr w:type="spellEnd"/>
      <w:r>
        <w:rPr>
          <w:i/>
          <w:iCs/>
        </w:rPr>
        <w:t xml:space="preserve"> gaat doen en waarvoor.</w:t>
      </w:r>
    </w:p>
    <w:p w14:paraId="4598E559" w14:textId="77777777" w:rsidR="001B6889" w:rsidRDefault="001B6889" w:rsidP="00497B58">
      <w:pPr>
        <w:pStyle w:val="Kop2"/>
        <w:numPr>
          <w:ilvl w:val="1"/>
          <w:numId w:val="13"/>
        </w:numPr>
      </w:pPr>
      <w:bookmarkStart w:id="1" w:name="_Toc216101408"/>
      <w:r>
        <w:t>Missie</w:t>
      </w:r>
      <w:bookmarkEnd w:id="1"/>
    </w:p>
    <w:p w14:paraId="16791B35" w14:textId="6565C839" w:rsidR="00AD63E6" w:rsidRPr="00AD63E6" w:rsidRDefault="00AD63E6" w:rsidP="00AD63E6">
      <w:pPr>
        <w:rPr>
          <w:sz w:val="24"/>
          <w:szCs w:val="24"/>
        </w:rPr>
      </w:pPr>
      <w:proofErr w:type="spellStart"/>
      <w:r w:rsidRPr="00AD63E6">
        <w:rPr>
          <w:sz w:val="24"/>
          <w:szCs w:val="24"/>
        </w:rPr>
        <w:t>Mi</w:t>
      </w:r>
      <w:r w:rsidR="00670E29">
        <w:rPr>
          <w:sz w:val="24"/>
          <w:szCs w:val="24"/>
        </w:rPr>
        <w:t>c</w:t>
      </w:r>
      <w:r w:rsidRPr="00AD63E6">
        <w:rPr>
          <w:sz w:val="24"/>
          <w:szCs w:val="24"/>
        </w:rPr>
        <w:t>asa</w:t>
      </w:r>
      <w:proofErr w:type="spellEnd"/>
      <w:r w:rsidRPr="00AD63E6">
        <w:rPr>
          <w:sz w:val="24"/>
          <w:szCs w:val="24"/>
        </w:rPr>
        <w:t xml:space="preserve"> helpt </w:t>
      </w:r>
      <w:proofErr w:type="spellStart"/>
      <w:r w:rsidRPr="00AD63E6">
        <w:rPr>
          <w:sz w:val="24"/>
          <w:szCs w:val="24"/>
        </w:rPr>
        <w:t>Airbnb</w:t>
      </w:r>
      <w:proofErr w:type="spellEnd"/>
      <w:r w:rsidRPr="00AD63E6">
        <w:rPr>
          <w:sz w:val="24"/>
          <w:szCs w:val="24"/>
        </w:rPr>
        <w:t>-eigenaren om energiezuinig te zijn en hun operationele kosten te verlagen</w:t>
      </w:r>
      <w:r w:rsidRPr="00AD63E6">
        <w:rPr>
          <w:sz w:val="24"/>
          <w:szCs w:val="24"/>
        </w:rPr>
        <w:t>.</w:t>
      </w:r>
    </w:p>
    <w:p w14:paraId="38076454" w14:textId="77777777" w:rsidR="001852F3" w:rsidRDefault="001852F3" w:rsidP="00497B58">
      <w:pPr>
        <w:pStyle w:val="Kop2"/>
        <w:numPr>
          <w:ilvl w:val="1"/>
          <w:numId w:val="13"/>
        </w:numPr>
      </w:pPr>
      <w:bookmarkStart w:id="2" w:name="_Toc216101409"/>
      <w:r>
        <w:t>Visie</w:t>
      </w:r>
      <w:bookmarkEnd w:id="2"/>
    </w:p>
    <w:p w14:paraId="73D51FBB" w14:textId="215874EF" w:rsidR="00AD63E6" w:rsidRPr="00AD63E6" w:rsidRDefault="00AD63E6" w:rsidP="00AD63E6">
      <w:pPr>
        <w:rPr>
          <w:sz w:val="24"/>
          <w:szCs w:val="24"/>
        </w:rPr>
      </w:pPr>
      <w:r w:rsidRPr="00AD63E6">
        <w:rPr>
          <w:sz w:val="24"/>
          <w:szCs w:val="24"/>
        </w:rPr>
        <w:t xml:space="preserve">Wij streven ernaar om de toonaangevende </w:t>
      </w:r>
      <w:proofErr w:type="spellStart"/>
      <w:r w:rsidRPr="00AD63E6">
        <w:rPr>
          <w:sz w:val="24"/>
          <w:szCs w:val="24"/>
        </w:rPr>
        <w:t>tech</w:t>
      </w:r>
      <w:proofErr w:type="spellEnd"/>
      <w:r w:rsidR="00670E29">
        <w:rPr>
          <w:sz w:val="24"/>
          <w:szCs w:val="24"/>
        </w:rPr>
        <w:t xml:space="preserve"> </w:t>
      </w:r>
      <w:r w:rsidRPr="00AD63E6">
        <w:rPr>
          <w:sz w:val="24"/>
          <w:szCs w:val="24"/>
        </w:rPr>
        <w:t>startup te zijn die slimme energieoplossingen voor short</w:t>
      </w:r>
      <w:r w:rsidR="00670E29">
        <w:rPr>
          <w:sz w:val="24"/>
          <w:szCs w:val="24"/>
        </w:rPr>
        <w:t xml:space="preserve"> </w:t>
      </w:r>
      <w:proofErr w:type="spellStart"/>
      <w:r w:rsidRPr="00AD63E6">
        <w:rPr>
          <w:sz w:val="24"/>
          <w:szCs w:val="24"/>
        </w:rPr>
        <w:t>stay</w:t>
      </w:r>
      <w:proofErr w:type="spellEnd"/>
      <w:r w:rsidRPr="00AD63E6">
        <w:rPr>
          <w:sz w:val="24"/>
          <w:szCs w:val="24"/>
        </w:rPr>
        <w:t xml:space="preserve"> verhuur beschikbaar maakt, zodat eigenaren kosten besparen, duurzaamheid bevorderen en het comfort van hun gasten verhogen.</w:t>
      </w:r>
    </w:p>
    <w:p w14:paraId="48EA251C" w14:textId="77777777" w:rsidR="001852F3" w:rsidRDefault="001852F3" w:rsidP="00497B58">
      <w:pPr>
        <w:pStyle w:val="Kop2"/>
        <w:numPr>
          <w:ilvl w:val="1"/>
          <w:numId w:val="13"/>
        </w:numPr>
      </w:pPr>
      <w:bookmarkStart w:id="3" w:name="_Toc216101410"/>
      <w:r>
        <w:t>Strategie</w:t>
      </w:r>
      <w:bookmarkEnd w:id="3"/>
    </w:p>
    <w:p w14:paraId="443C0730" w14:textId="3B557662" w:rsidR="00AD63E6" w:rsidRPr="00AD63E6" w:rsidRDefault="00AD63E6" w:rsidP="00AD63E6">
      <w:pPr>
        <w:pStyle w:val="Normaalweb"/>
        <w:numPr>
          <w:ilvl w:val="0"/>
          <w:numId w:val="17"/>
        </w:numPr>
        <w:rPr>
          <w:rFonts w:asciiTheme="minorHAnsi" w:hAnsiTheme="minorHAnsi" w:cstheme="minorHAnsi"/>
        </w:rPr>
      </w:pPr>
      <w:r w:rsidRPr="00AD63E6">
        <w:rPr>
          <w:rFonts w:asciiTheme="minorHAnsi" w:hAnsiTheme="minorHAnsi" w:cstheme="minorHAnsi"/>
        </w:rPr>
        <w:t xml:space="preserve">Ontwikkelen van een innovatief en intuïtief dashboard voor </w:t>
      </w:r>
      <w:proofErr w:type="spellStart"/>
      <w:r w:rsidRPr="00AD63E6">
        <w:rPr>
          <w:rFonts w:asciiTheme="minorHAnsi" w:hAnsiTheme="minorHAnsi" w:cstheme="minorHAnsi"/>
        </w:rPr>
        <w:t>Airbnb</w:t>
      </w:r>
      <w:proofErr w:type="spellEnd"/>
      <w:r w:rsidR="00670E29">
        <w:rPr>
          <w:rFonts w:asciiTheme="minorHAnsi" w:hAnsiTheme="minorHAnsi" w:cstheme="minorHAnsi"/>
        </w:rPr>
        <w:t xml:space="preserve"> </w:t>
      </w:r>
      <w:r w:rsidRPr="00AD63E6">
        <w:rPr>
          <w:rFonts w:asciiTheme="minorHAnsi" w:hAnsiTheme="minorHAnsi" w:cstheme="minorHAnsi"/>
        </w:rPr>
        <w:t>eigenaren.</w:t>
      </w:r>
    </w:p>
    <w:p w14:paraId="4DEC9EAB" w14:textId="77777777" w:rsidR="00AD63E6" w:rsidRPr="00AD63E6" w:rsidRDefault="00AD63E6" w:rsidP="00AD63E6">
      <w:pPr>
        <w:pStyle w:val="Normaalweb"/>
        <w:numPr>
          <w:ilvl w:val="0"/>
          <w:numId w:val="17"/>
        </w:numPr>
        <w:rPr>
          <w:rFonts w:asciiTheme="minorHAnsi" w:hAnsiTheme="minorHAnsi" w:cstheme="minorHAnsi"/>
        </w:rPr>
      </w:pPr>
      <w:r w:rsidRPr="00AD63E6">
        <w:rPr>
          <w:rFonts w:asciiTheme="minorHAnsi" w:hAnsiTheme="minorHAnsi" w:cstheme="minorHAnsi"/>
        </w:rPr>
        <w:t>Integratie van slimme apparaten zoals zonnepanelen, verwarming, airco en verlichting.</w:t>
      </w:r>
    </w:p>
    <w:p w14:paraId="098FE4FC" w14:textId="77777777" w:rsidR="00AD63E6" w:rsidRPr="00AD63E6" w:rsidRDefault="00AD63E6" w:rsidP="00AD63E6">
      <w:pPr>
        <w:pStyle w:val="Normaalweb"/>
        <w:numPr>
          <w:ilvl w:val="0"/>
          <w:numId w:val="17"/>
        </w:numPr>
        <w:rPr>
          <w:rFonts w:asciiTheme="minorHAnsi" w:hAnsiTheme="minorHAnsi" w:cstheme="minorHAnsi"/>
        </w:rPr>
      </w:pPr>
      <w:r w:rsidRPr="00AD63E6">
        <w:rPr>
          <w:rFonts w:asciiTheme="minorHAnsi" w:hAnsiTheme="minorHAnsi" w:cstheme="minorHAnsi"/>
        </w:rPr>
        <w:t>Stapsgewijze uitbreiding van functionaliteiten op basis van feedback van gebruikers (agile-sprints).</w:t>
      </w:r>
    </w:p>
    <w:p w14:paraId="7050495F" w14:textId="77777777" w:rsidR="00AD63E6" w:rsidRPr="00AD63E6" w:rsidRDefault="00AD63E6" w:rsidP="00AD63E6">
      <w:pPr>
        <w:pStyle w:val="Normaalweb"/>
        <w:numPr>
          <w:ilvl w:val="0"/>
          <w:numId w:val="17"/>
        </w:numPr>
        <w:rPr>
          <w:rFonts w:asciiTheme="minorHAnsi" w:hAnsiTheme="minorHAnsi" w:cstheme="minorHAnsi"/>
        </w:rPr>
      </w:pPr>
      <w:r w:rsidRPr="00AD63E6">
        <w:rPr>
          <w:rFonts w:asciiTheme="minorHAnsi" w:hAnsiTheme="minorHAnsi" w:cstheme="minorHAnsi"/>
        </w:rPr>
        <w:t>Data-gedreven inzichten leveren om energiebesparingen te maximaliseren.</w:t>
      </w:r>
    </w:p>
    <w:p w14:paraId="531BB9B2" w14:textId="03A371FA" w:rsidR="00AD63E6" w:rsidRPr="00AD63E6" w:rsidRDefault="00AD63E6" w:rsidP="00AD63E6">
      <w:pPr>
        <w:pStyle w:val="Normaalweb"/>
        <w:numPr>
          <w:ilvl w:val="0"/>
          <w:numId w:val="17"/>
        </w:numPr>
        <w:rPr>
          <w:rFonts w:asciiTheme="minorHAnsi" w:hAnsiTheme="minorHAnsi" w:cstheme="minorHAnsi"/>
        </w:rPr>
      </w:pPr>
      <w:r w:rsidRPr="00AD63E6">
        <w:rPr>
          <w:rFonts w:asciiTheme="minorHAnsi" w:hAnsiTheme="minorHAnsi" w:cstheme="minorHAnsi"/>
        </w:rPr>
        <w:t>Start</w:t>
      </w:r>
      <w:r w:rsidR="00670E29">
        <w:rPr>
          <w:rFonts w:asciiTheme="minorHAnsi" w:hAnsiTheme="minorHAnsi" w:cstheme="minorHAnsi"/>
        </w:rPr>
        <w:t xml:space="preserve"> </w:t>
      </w:r>
      <w:r w:rsidRPr="00AD63E6">
        <w:rPr>
          <w:rFonts w:asciiTheme="minorHAnsi" w:hAnsiTheme="minorHAnsi" w:cstheme="minorHAnsi"/>
        </w:rPr>
        <w:t>up mentaliteit: snel itereren, laagdrempelig en innovatief blijven.</w:t>
      </w:r>
    </w:p>
    <w:p w14:paraId="3011EF0E" w14:textId="77777777" w:rsidR="001852F3" w:rsidRPr="001852F3" w:rsidRDefault="001852F3" w:rsidP="001852F3"/>
    <w:p w14:paraId="3B0CC853" w14:textId="77777777" w:rsidR="001852F3" w:rsidRDefault="001852F3" w:rsidP="001B6889"/>
    <w:p w14:paraId="746DE2A1" w14:textId="77777777" w:rsidR="00BD0F45" w:rsidRDefault="00BD0F4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69C2975" w14:textId="77777777" w:rsidR="00F23726" w:rsidRDefault="001852F3" w:rsidP="00497B58">
      <w:pPr>
        <w:pStyle w:val="Kop1"/>
        <w:numPr>
          <w:ilvl w:val="0"/>
          <w:numId w:val="15"/>
        </w:numPr>
      </w:pPr>
      <w:bookmarkStart w:id="4" w:name="_Toc216101411"/>
      <w:r>
        <w:lastRenderedPageBreak/>
        <w:t>Productbeschrijving</w:t>
      </w:r>
      <w:bookmarkEnd w:id="4"/>
    </w:p>
    <w:p w14:paraId="17CE6044" w14:textId="16FFFEB3" w:rsidR="00AD63E6" w:rsidRPr="00AD63E6" w:rsidRDefault="00AD63E6" w:rsidP="00AD63E6">
      <w:pPr>
        <w:rPr>
          <w:sz w:val="24"/>
          <w:szCs w:val="24"/>
        </w:rPr>
      </w:pPr>
      <w:proofErr w:type="spellStart"/>
      <w:r w:rsidRPr="00AD63E6">
        <w:rPr>
          <w:sz w:val="24"/>
          <w:szCs w:val="24"/>
        </w:rPr>
        <w:t>Mi</w:t>
      </w:r>
      <w:r w:rsidR="00670E29">
        <w:rPr>
          <w:sz w:val="24"/>
          <w:szCs w:val="24"/>
        </w:rPr>
        <w:t>c</w:t>
      </w:r>
      <w:r w:rsidRPr="00AD63E6">
        <w:rPr>
          <w:sz w:val="24"/>
          <w:szCs w:val="24"/>
        </w:rPr>
        <w:t>asa</w:t>
      </w:r>
      <w:proofErr w:type="spellEnd"/>
      <w:r w:rsidRPr="00AD63E6">
        <w:rPr>
          <w:sz w:val="24"/>
          <w:szCs w:val="24"/>
        </w:rPr>
        <w:t xml:space="preserve"> biedt een Smart Home-dashboard dat:</w:t>
      </w:r>
    </w:p>
    <w:p w14:paraId="634FBCD6" w14:textId="77777777" w:rsidR="00AD63E6" w:rsidRPr="00AD63E6" w:rsidRDefault="00AD63E6" w:rsidP="00AD63E6">
      <w:pPr>
        <w:numPr>
          <w:ilvl w:val="0"/>
          <w:numId w:val="18"/>
        </w:numPr>
        <w:rPr>
          <w:sz w:val="24"/>
          <w:szCs w:val="24"/>
        </w:rPr>
      </w:pPr>
      <w:r w:rsidRPr="00AD63E6">
        <w:rPr>
          <w:sz w:val="24"/>
          <w:szCs w:val="24"/>
        </w:rPr>
        <w:t>Real-time inzicht geeft in energieverbruik van zonnepanelen, verwarming, airco en verlichting.</w:t>
      </w:r>
    </w:p>
    <w:p w14:paraId="050C3710" w14:textId="77777777" w:rsidR="00AD63E6" w:rsidRPr="00AD63E6" w:rsidRDefault="00AD63E6" w:rsidP="00AD63E6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AD63E6">
        <w:rPr>
          <w:sz w:val="24"/>
          <w:szCs w:val="24"/>
        </w:rPr>
        <w:t>KPI’s</w:t>
      </w:r>
      <w:proofErr w:type="spellEnd"/>
      <w:r w:rsidRPr="00AD63E6">
        <w:rPr>
          <w:sz w:val="24"/>
          <w:szCs w:val="24"/>
        </w:rPr>
        <w:t xml:space="preserve"> toont zoals dagelijks energieverbruik, kosten per dag en besparingspotentieel.</w:t>
      </w:r>
    </w:p>
    <w:p w14:paraId="40A901B5" w14:textId="77777777" w:rsidR="00AD63E6" w:rsidRPr="00AD63E6" w:rsidRDefault="00AD63E6" w:rsidP="00AD63E6">
      <w:pPr>
        <w:numPr>
          <w:ilvl w:val="0"/>
          <w:numId w:val="18"/>
        </w:numPr>
        <w:rPr>
          <w:sz w:val="24"/>
          <w:szCs w:val="24"/>
        </w:rPr>
      </w:pPr>
      <w:r w:rsidRPr="00AD63E6">
        <w:rPr>
          <w:sz w:val="24"/>
          <w:szCs w:val="24"/>
        </w:rPr>
        <w:t>Automatische aansturing van apparaten mogelijk maakt op basis van bezetting en externe factoren (bijvoorbeeld buitentemperatuur).</w:t>
      </w:r>
    </w:p>
    <w:p w14:paraId="2EB34CA1" w14:textId="77777777" w:rsidR="00AD63E6" w:rsidRPr="00AD63E6" w:rsidRDefault="00AD63E6" w:rsidP="00AD63E6">
      <w:pPr>
        <w:numPr>
          <w:ilvl w:val="0"/>
          <w:numId w:val="18"/>
        </w:numPr>
        <w:rPr>
          <w:sz w:val="24"/>
          <w:szCs w:val="24"/>
        </w:rPr>
      </w:pPr>
      <w:r w:rsidRPr="00AD63E6">
        <w:rPr>
          <w:sz w:val="24"/>
          <w:szCs w:val="24"/>
        </w:rPr>
        <w:t xml:space="preserve">Toekomstig </w:t>
      </w:r>
      <w:proofErr w:type="spellStart"/>
      <w:r w:rsidRPr="00AD63E6">
        <w:rPr>
          <w:sz w:val="24"/>
          <w:szCs w:val="24"/>
        </w:rPr>
        <w:t>uitbreidbaar</w:t>
      </w:r>
      <w:proofErr w:type="spellEnd"/>
      <w:r w:rsidRPr="00AD63E6">
        <w:rPr>
          <w:sz w:val="24"/>
          <w:szCs w:val="24"/>
        </w:rPr>
        <w:t xml:space="preserve"> is met nieuwe slimme apparaten en functionaliteiten.</w:t>
      </w:r>
    </w:p>
    <w:p w14:paraId="39A20BDE" w14:textId="77777777" w:rsidR="001852F3" w:rsidRPr="00F23726" w:rsidRDefault="001852F3" w:rsidP="00F23726"/>
    <w:p w14:paraId="18AE0450" w14:textId="77777777" w:rsidR="00BD0F45" w:rsidRDefault="00BD0F4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6E84189" w14:textId="77777777" w:rsidR="00985E8F" w:rsidRDefault="00497B58" w:rsidP="00497B58">
      <w:pPr>
        <w:pStyle w:val="Kop1"/>
        <w:numPr>
          <w:ilvl w:val="0"/>
          <w:numId w:val="15"/>
        </w:numPr>
      </w:pPr>
      <w:bookmarkStart w:id="5" w:name="_Toc216101412"/>
      <w:r>
        <w:lastRenderedPageBreak/>
        <w:t>Stakeholderanalyse</w:t>
      </w:r>
      <w:bookmarkEnd w:id="5"/>
    </w:p>
    <w:p w14:paraId="772701C1" w14:textId="6C9BE9CB" w:rsidR="00497B58" w:rsidRPr="008B6DEF" w:rsidRDefault="008B6DEF" w:rsidP="00497B58">
      <w:pPr>
        <w:rPr>
          <w:i/>
          <w:iCs/>
        </w:rPr>
      </w:pPr>
      <w:r>
        <w:rPr>
          <w:i/>
          <w:iCs/>
        </w:rPr>
        <w:t>In dit hoofdstuk gaan we de stakeholders identificeren en sorteren aan de hand van prioriteit</w:t>
      </w:r>
    </w:p>
    <w:p w14:paraId="2E7B32EA" w14:textId="77777777" w:rsidR="00497B58" w:rsidRDefault="00BB4BB1" w:rsidP="00497B58">
      <w:pPr>
        <w:pStyle w:val="Kop2"/>
        <w:numPr>
          <w:ilvl w:val="1"/>
          <w:numId w:val="15"/>
        </w:numPr>
      </w:pPr>
      <w:bookmarkStart w:id="6" w:name="_Toc216101413"/>
      <w:r>
        <w:t>Identificatie</w:t>
      </w:r>
      <w:bookmarkEnd w:id="6"/>
    </w:p>
    <w:p w14:paraId="58CB1215" w14:textId="77777777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t>1. Wie zijn de beoogde gebruikers van het product?</w:t>
      </w:r>
    </w:p>
    <w:p w14:paraId="62CE2364" w14:textId="0377C98C" w:rsidR="00FA5E52" w:rsidRPr="00FA5E52" w:rsidRDefault="00FA5E52" w:rsidP="00FA5E52">
      <w:proofErr w:type="spellStart"/>
      <w:r w:rsidRPr="00FA5E52">
        <w:rPr>
          <w:b/>
          <w:bCs/>
        </w:rPr>
        <w:t>Airbnb</w:t>
      </w:r>
      <w:proofErr w:type="spellEnd"/>
      <w:r w:rsidR="00670E29">
        <w:rPr>
          <w:b/>
          <w:bCs/>
        </w:rPr>
        <w:t xml:space="preserve"> </w:t>
      </w:r>
      <w:r w:rsidRPr="00FA5E52">
        <w:rPr>
          <w:b/>
          <w:bCs/>
        </w:rPr>
        <w:t>eigenaren</w:t>
      </w:r>
      <w:r w:rsidRPr="00FA5E52">
        <w:t xml:space="preserve"> – Zij gebruiken het dashboard om inzicht te krijgen in energieverbruik, kosten en mogelijke besparingen.</w:t>
      </w:r>
      <w:r w:rsidRPr="00FA5E52">
        <w:br/>
      </w:r>
      <w:proofErr w:type="spellStart"/>
      <w:r w:rsidRPr="00FA5E52">
        <w:rPr>
          <w:b/>
          <w:bCs/>
        </w:rPr>
        <w:t>Airbnb</w:t>
      </w:r>
      <w:proofErr w:type="spellEnd"/>
      <w:r w:rsidR="00670E29">
        <w:rPr>
          <w:b/>
          <w:bCs/>
        </w:rPr>
        <w:t xml:space="preserve"> </w:t>
      </w:r>
      <w:r w:rsidRPr="00FA5E52">
        <w:rPr>
          <w:b/>
          <w:bCs/>
        </w:rPr>
        <w:t>gasten</w:t>
      </w:r>
      <w:r w:rsidRPr="00FA5E52">
        <w:t xml:space="preserve"> – Indirecte gebruikers: zij ervaren de slimme aansturing van verwarming, airco en verlichting.</w:t>
      </w:r>
    </w:p>
    <w:p w14:paraId="1930A586" w14:textId="77777777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t>2. Wie is/zijn de beoogde koper(s) van het product?</w:t>
      </w:r>
    </w:p>
    <w:p w14:paraId="7A4ABDB9" w14:textId="172E29D0" w:rsidR="00FA5E52" w:rsidRPr="00FA5E52" w:rsidRDefault="00FA5E52" w:rsidP="00FA5E52">
      <w:proofErr w:type="spellStart"/>
      <w:r w:rsidRPr="00FA5E52">
        <w:rPr>
          <w:b/>
          <w:bCs/>
        </w:rPr>
        <w:t>Airbnb</w:t>
      </w:r>
      <w:proofErr w:type="spellEnd"/>
      <w:r w:rsidRPr="00FA5E52">
        <w:rPr>
          <w:b/>
          <w:bCs/>
        </w:rPr>
        <w:t>-eigenaren / verhuurders</w:t>
      </w:r>
      <w:r w:rsidRPr="00FA5E52">
        <w:t xml:space="preserve"> – Zij betalen voor het gebruik van </w:t>
      </w:r>
      <w:proofErr w:type="spellStart"/>
      <w:r w:rsidRPr="00FA5E52">
        <w:t>Mi</w:t>
      </w:r>
      <w:r w:rsidR="00670E29">
        <w:t>c</w:t>
      </w:r>
      <w:r w:rsidRPr="00FA5E52">
        <w:t>asa</w:t>
      </w:r>
      <w:proofErr w:type="spellEnd"/>
      <w:r w:rsidRPr="00FA5E52">
        <w:t xml:space="preserve"> (licentie of abonnement).</w:t>
      </w:r>
      <w:r w:rsidRPr="00FA5E52">
        <w:br/>
      </w:r>
    </w:p>
    <w:p w14:paraId="205D5D51" w14:textId="47421EE5" w:rsidR="00FA5E52" w:rsidRPr="00FA5E52" w:rsidRDefault="00FA5E52" w:rsidP="00FA5E52"/>
    <w:p w14:paraId="38D1B0B0" w14:textId="77777777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t>3. Wie kan het product gebruiken voor ongeplande of kwaadaardige doelstellingen?</w:t>
      </w:r>
    </w:p>
    <w:p w14:paraId="5F74159F" w14:textId="77777777" w:rsidR="00FA5E52" w:rsidRPr="00FA5E52" w:rsidRDefault="00FA5E52" w:rsidP="00FA5E52">
      <w:r w:rsidRPr="00FA5E52">
        <w:rPr>
          <w:b/>
          <w:bCs/>
        </w:rPr>
        <w:t>Hackers / cybercriminelen</w:t>
      </w:r>
      <w:r w:rsidRPr="00FA5E52">
        <w:t xml:space="preserve"> – kunnen proberen in te breken in het systeem om:</w:t>
      </w:r>
    </w:p>
    <w:p w14:paraId="036E4BC2" w14:textId="77777777" w:rsidR="00FA5E52" w:rsidRPr="00FA5E52" w:rsidRDefault="00FA5E52" w:rsidP="00FA5E52">
      <w:pPr>
        <w:numPr>
          <w:ilvl w:val="0"/>
          <w:numId w:val="20"/>
        </w:numPr>
      </w:pPr>
      <w:r w:rsidRPr="00FA5E52">
        <w:t>data te stelen</w:t>
      </w:r>
    </w:p>
    <w:p w14:paraId="395D0088" w14:textId="77777777" w:rsidR="00FA5E52" w:rsidRPr="00FA5E52" w:rsidRDefault="00FA5E52" w:rsidP="00FA5E52">
      <w:pPr>
        <w:numPr>
          <w:ilvl w:val="0"/>
          <w:numId w:val="20"/>
        </w:numPr>
      </w:pPr>
      <w:r w:rsidRPr="00FA5E52">
        <w:t>de slimme apparaten over te nemen</w:t>
      </w:r>
    </w:p>
    <w:p w14:paraId="3FEA3DF1" w14:textId="77777777" w:rsidR="00FA5E52" w:rsidRPr="00FA5E52" w:rsidRDefault="00FA5E52" w:rsidP="00FA5E52">
      <w:pPr>
        <w:numPr>
          <w:ilvl w:val="0"/>
          <w:numId w:val="20"/>
        </w:numPr>
      </w:pPr>
      <w:r w:rsidRPr="00FA5E52">
        <w:t>schade te veroorzaken</w:t>
      </w:r>
      <w:r w:rsidRPr="00FA5E52">
        <w:br/>
      </w:r>
      <w:r w:rsidRPr="00FA5E52">
        <w:rPr>
          <w:b/>
          <w:bCs/>
        </w:rPr>
        <w:t>Kwaadwillende gasten</w:t>
      </w:r>
      <w:r w:rsidRPr="00FA5E52">
        <w:t xml:space="preserve"> – die apparaten bewust verkeerd gebruiken of manipuleren.</w:t>
      </w:r>
    </w:p>
    <w:p w14:paraId="18572CE8" w14:textId="4EA81048" w:rsidR="00FA5E52" w:rsidRPr="00FA5E52" w:rsidRDefault="00FA5E52" w:rsidP="00FA5E52"/>
    <w:p w14:paraId="63627867" w14:textId="77777777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t>4. Wie maken het product?</w:t>
      </w:r>
    </w:p>
    <w:p w14:paraId="53B1E321" w14:textId="5B50C8AA" w:rsidR="00FA5E52" w:rsidRPr="00FA5E52" w:rsidRDefault="00FA5E52" w:rsidP="00FA5E52">
      <w:proofErr w:type="spellStart"/>
      <w:r w:rsidRPr="00FA5E52">
        <w:rPr>
          <w:b/>
          <w:bCs/>
        </w:rPr>
        <w:t>Mi</w:t>
      </w:r>
      <w:r w:rsidR="00670E29">
        <w:rPr>
          <w:b/>
          <w:bCs/>
        </w:rPr>
        <w:t>c</w:t>
      </w:r>
      <w:r w:rsidRPr="00FA5E52">
        <w:rPr>
          <w:b/>
          <w:bCs/>
        </w:rPr>
        <w:t>asa</w:t>
      </w:r>
      <w:proofErr w:type="spellEnd"/>
      <w:r w:rsidRPr="00FA5E52">
        <w:rPr>
          <w:b/>
          <w:bCs/>
        </w:rPr>
        <w:t>-ontwikkelingsteam</w:t>
      </w:r>
      <w:r w:rsidRPr="00FA5E52">
        <w:t>, bestaande uit:</w:t>
      </w:r>
    </w:p>
    <w:p w14:paraId="6A634F6A" w14:textId="77777777" w:rsidR="00FA5E52" w:rsidRPr="00FA5E52" w:rsidRDefault="00FA5E52" w:rsidP="00FA5E52">
      <w:pPr>
        <w:numPr>
          <w:ilvl w:val="0"/>
          <w:numId w:val="21"/>
        </w:numPr>
      </w:pPr>
      <w:r w:rsidRPr="00FA5E52">
        <w:t>Softwareontwikkelaars</w:t>
      </w:r>
    </w:p>
    <w:p w14:paraId="7EEA7AF5" w14:textId="77777777" w:rsidR="00FA5E52" w:rsidRPr="00FA5E52" w:rsidRDefault="00FA5E52" w:rsidP="00FA5E52">
      <w:pPr>
        <w:numPr>
          <w:ilvl w:val="0"/>
          <w:numId w:val="21"/>
        </w:numPr>
      </w:pPr>
      <w:r w:rsidRPr="00FA5E52">
        <w:t>UX/UI designers</w:t>
      </w:r>
    </w:p>
    <w:p w14:paraId="047C06F6" w14:textId="77777777" w:rsidR="00FA5E52" w:rsidRPr="00FA5E52" w:rsidRDefault="00FA5E52" w:rsidP="00FA5E52">
      <w:pPr>
        <w:numPr>
          <w:ilvl w:val="0"/>
          <w:numId w:val="21"/>
        </w:numPr>
      </w:pPr>
      <w:r w:rsidRPr="00FA5E52">
        <w:t>Business analisten</w:t>
      </w:r>
    </w:p>
    <w:p w14:paraId="2523CBE2" w14:textId="77777777" w:rsidR="00FA5E52" w:rsidRPr="00FA5E52" w:rsidRDefault="00FA5E52" w:rsidP="00FA5E52">
      <w:pPr>
        <w:numPr>
          <w:ilvl w:val="0"/>
          <w:numId w:val="21"/>
        </w:numPr>
      </w:pPr>
      <w:r w:rsidRPr="00FA5E52">
        <w:t>Data-engineers (voor AI-modellen later)</w:t>
      </w:r>
    </w:p>
    <w:p w14:paraId="69515FA3" w14:textId="77777777" w:rsidR="00FA5E52" w:rsidRPr="00FA5E52" w:rsidRDefault="00FA5E52" w:rsidP="00FA5E52">
      <w:pPr>
        <w:numPr>
          <w:ilvl w:val="0"/>
          <w:numId w:val="21"/>
        </w:numPr>
      </w:pPr>
      <w:r w:rsidRPr="00FA5E52">
        <w:t>Testers (QA)</w:t>
      </w:r>
    </w:p>
    <w:p w14:paraId="71CED571" w14:textId="208572E0" w:rsidR="00FA5E52" w:rsidRPr="00FA5E52" w:rsidRDefault="00FA5E52" w:rsidP="00FA5E52"/>
    <w:p w14:paraId="26DF391A" w14:textId="77777777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t>5. Wie beslissen over het maken van het product?</w:t>
      </w:r>
    </w:p>
    <w:p w14:paraId="5C9E6765" w14:textId="3AF4BA86" w:rsidR="00FA5E52" w:rsidRPr="00FA5E52" w:rsidRDefault="00FA5E52" w:rsidP="00FA5E52">
      <w:r w:rsidRPr="00FA5E52">
        <w:t xml:space="preserve">Binnen </w:t>
      </w:r>
      <w:proofErr w:type="spellStart"/>
      <w:r w:rsidRPr="00FA5E52">
        <w:t>Mi</w:t>
      </w:r>
      <w:r w:rsidR="00670E29">
        <w:t>c</w:t>
      </w:r>
      <w:r w:rsidRPr="00FA5E52">
        <w:t>asa</w:t>
      </w:r>
      <w:proofErr w:type="spellEnd"/>
      <w:r w:rsidRPr="00FA5E52">
        <w:t xml:space="preserve"> (startup):</w:t>
      </w:r>
    </w:p>
    <w:p w14:paraId="43F17C6F" w14:textId="77777777" w:rsidR="00FA5E52" w:rsidRPr="00FA5E52" w:rsidRDefault="00FA5E52" w:rsidP="00FA5E52">
      <w:pPr>
        <w:numPr>
          <w:ilvl w:val="0"/>
          <w:numId w:val="22"/>
        </w:numPr>
      </w:pPr>
      <w:r w:rsidRPr="00FA5E52">
        <w:rPr>
          <w:b/>
          <w:bCs/>
        </w:rPr>
        <w:t xml:space="preserve">Product </w:t>
      </w:r>
      <w:proofErr w:type="spellStart"/>
      <w:r w:rsidRPr="00FA5E52">
        <w:rPr>
          <w:b/>
          <w:bCs/>
        </w:rPr>
        <w:t>owner</w:t>
      </w:r>
      <w:proofErr w:type="spellEnd"/>
    </w:p>
    <w:p w14:paraId="223F9A00" w14:textId="77777777" w:rsidR="00FA5E52" w:rsidRPr="00FA5E52" w:rsidRDefault="00FA5E52" w:rsidP="00FA5E52">
      <w:pPr>
        <w:numPr>
          <w:ilvl w:val="0"/>
          <w:numId w:val="22"/>
        </w:numPr>
      </w:pPr>
      <w:r w:rsidRPr="00FA5E52">
        <w:rPr>
          <w:b/>
          <w:bCs/>
        </w:rPr>
        <w:t>Projectmanager</w:t>
      </w:r>
    </w:p>
    <w:p w14:paraId="7D03A626" w14:textId="77777777" w:rsidR="00FA5E52" w:rsidRPr="00FA5E52" w:rsidRDefault="00FA5E52" w:rsidP="00FA5E52">
      <w:pPr>
        <w:numPr>
          <w:ilvl w:val="0"/>
          <w:numId w:val="22"/>
        </w:numPr>
      </w:pPr>
      <w:proofErr w:type="spellStart"/>
      <w:r w:rsidRPr="00FA5E52">
        <w:rPr>
          <w:b/>
          <w:bCs/>
        </w:rPr>
        <w:t>Founders</w:t>
      </w:r>
      <w:proofErr w:type="spellEnd"/>
      <w:r w:rsidRPr="00FA5E52">
        <w:t xml:space="preserve"> (</w:t>
      </w:r>
      <w:proofErr w:type="spellStart"/>
      <w:r w:rsidRPr="00FA5E52">
        <w:t>mede-oprichters</w:t>
      </w:r>
      <w:proofErr w:type="spellEnd"/>
      <w:r w:rsidRPr="00FA5E52">
        <w:t xml:space="preserve"> van de startup)</w:t>
      </w:r>
    </w:p>
    <w:p w14:paraId="4912694F" w14:textId="3A94B140" w:rsidR="00FA5E52" w:rsidRPr="00FA5E52" w:rsidRDefault="00FA5E52" w:rsidP="00FA5E52"/>
    <w:p w14:paraId="625EE9EB" w14:textId="77777777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lastRenderedPageBreak/>
        <w:t>6. Wie moeten geïnformeerd of betrokken worden bij het maken van het product?</w:t>
      </w:r>
    </w:p>
    <w:p w14:paraId="6E40BDA0" w14:textId="77777777" w:rsidR="00FA5E52" w:rsidRPr="00FA5E52" w:rsidRDefault="00FA5E52" w:rsidP="00FA5E52">
      <w:pPr>
        <w:numPr>
          <w:ilvl w:val="0"/>
          <w:numId w:val="24"/>
        </w:numPr>
      </w:pPr>
      <w:r w:rsidRPr="00FA5E52">
        <w:rPr>
          <w:b/>
          <w:bCs/>
        </w:rPr>
        <w:t>IT-architect</w:t>
      </w:r>
      <w:r w:rsidRPr="00FA5E52">
        <w:t xml:space="preserve"> – voor systeemarchitectuur</w:t>
      </w:r>
    </w:p>
    <w:p w14:paraId="44B79A7C" w14:textId="77777777" w:rsidR="00FA5E52" w:rsidRPr="00FA5E52" w:rsidRDefault="00FA5E52" w:rsidP="00FA5E52">
      <w:pPr>
        <w:numPr>
          <w:ilvl w:val="0"/>
          <w:numId w:val="24"/>
        </w:numPr>
      </w:pPr>
      <w:r w:rsidRPr="00FA5E52">
        <w:rPr>
          <w:b/>
          <w:bCs/>
        </w:rPr>
        <w:t>Investeerders</w:t>
      </w:r>
      <w:r w:rsidRPr="00FA5E52">
        <w:t xml:space="preserve"> – moeten op de hoogte blijven van voortgang en resultaten</w:t>
      </w:r>
    </w:p>
    <w:p w14:paraId="52AE6E86" w14:textId="77777777" w:rsidR="00FA5E52" w:rsidRPr="00FA5E52" w:rsidRDefault="00FA5E52" w:rsidP="00FA5E52">
      <w:pPr>
        <w:numPr>
          <w:ilvl w:val="0"/>
          <w:numId w:val="24"/>
        </w:numPr>
      </w:pPr>
      <w:r w:rsidRPr="00FA5E52">
        <w:rPr>
          <w:b/>
          <w:bCs/>
        </w:rPr>
        <w:t>Andere ontwikkelteams</w:t>
      </w:r>
      <w:r w:rsidRPr="00FA5E52">
        <w:t xml:space="preserve"> (als modules worden uitbesteed)</w:t>
      </w:r>
    </w:p>
    <w:p w14:paraId="08D2DE9A" w14:textId="77777777" w:rsidR="00FA5E52" w:rsidRPr="00FA5E52" w:rsidRDefault="00FA5E52" w:rsidP="00FA5E52">
      <w:pPr>
        <w:numPr>
          <w:ilvl w:val="0"/>
          <w:numId w:val="24"/>
        </w:numPr>
      </w:pPr>
      <w:proofErr w:type="spellStart"/>
      <w:r w:rsidRPr="00FA5E52">
        <w:rPr>
          <w:b/>
          <w:bCs/>
        </w:rPr>
        <w:t>Airbnb</w:t>
      </w:r>
      <w:proofErr w:type="spellEnd"/>
      <w:r w:rsidRPr="00FA5E52">
        <w:rPr>
          <w:b/>
          <w:bCs/>
        </w:rPr>
        <w:t>-bedrijf zelf</w:t>
      </w:r>
      <w:r w:rsidRPr="00FA5E52">
        <w:t xml:space="preserve"> (optioneel, bij toekomstige integratie met hun platform)</w:t>
      </w:r>
    </w:p>
    <w:p w14:paraId="1CB27E35" w14:textId="77777777" w:rsidR="00FA5E52" w:rsidRPr="00FA5E52" w:rsidRDefault="00FA5E52" w:rsidP="00FA5E52">
      <w:pPr>
        <w:numPr>
          <w:ilvl w:val="0"/>
          <w:numId w:val="24"/>
        </w:numPr>
      </w:pPr>
      <w:r w:rsidRPr="00FA5E52">
        <w:rPr>
          <w:b/>
          <w:bCs/>
        </w:rPr>
        <w:t>Marketing &amp; sales</w:t>
      </w:r>
      <w:r w:rsidRPr="00FA5E52">
        <w:t xml:space="preserve"> – moeten het product later verkopen</w:t>
      </w:r>
    </w:p>
    <w:p w14:paraId="06A07CF1" w14:textId="7560AEBA" w:rsidR="00FA5E52" w:rsidRPr="00FA5E52" w:rsidRDefault="00FA5E52" w:rsidP="00FA5E52"/>
    <w:p w14:paraId="55E5DA2E" w14:textId="77777777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t>7. Wie zijn de leveranciers van middelen die nodig zijn om het product te maken?</w:t>
      </w:r>
    </w:p>
    <w:p w14:paraId="6DEFEC20" w14:textId="77777777" w:rsidR="00FA5E52" w:rsidRPr="00FA5E52" w:rsidRDefault="00FA5E52" w:rsidP="00FA5E52">
      <w:pPr>
        <w:numPr>
          <w:ilvl w:val="0"/>
          <w:numId w:val="25"/>
        </w:numPr>
      </w:pPr>
      <w:proofErr w:type="spellStart"/>
      <w:r w:rsidRPr="00FA5E52">
        <w:rPr>
          <w:b/>
          <w:bCs/>
        </w:rPr>
        <w:t>IoT-hardwareleveranciers</w:t>
      </w:r>
      <w:proofErr w:type="spellEnd"/>
      <w:r w:rsidRPr="00FA5E52">
        <w:t xml:space="preserve"> voor:</w:t>
      </w:r>
    </w:p>
    <w:p w14:paraId="28428A87" w14:textId="77777777" w:rsidR="00FA5E52" w:rsidRPr="00FA5E52" w:rsidRDefault="00FA5E52" w:rsidP="00FA5E52">
      <w:pPr>
        <w:numPr>
          <w:ilvl w:val="1"/>
          <w:numId w:val="25"/>
        </w:numPr>
      </w:pPr>
      <w:r w:rsidRPr="00FA5E52">
        <w:t>slimme thermostaten</w:t>
      </w:r>
    </w:p>
    <w:p w14:paraId="1BC91D1C" w14:textId="77777777" w:rsidR="00FA5E52" w:rsidRPr="00FA5E52" w:rsidRDefault="00FA5E52" w:rsidP="00FA5E52">
      <w:pPr>
        <w:numPr>
          <w:ilvl w:val="1"/>
          <w:numId w:val="25"/>
        </w:numPr>
      </w:pPr>
      <w:r w:rsidRPr="00FA5E52">
        <w:t>slimme verlichting</w:t>
      </w:r>
    </w:p>
    <w:p w14:paraId="0D6E7A44" w14:textId="77777777" w:rsidR="00FA5E52" w:rsidRPr="00FA5E52" w:rsidRDefault="00FA5E52" w:rsidP="00FA5E52">
      <w:pPr>
        <w:numPr>
          <w:ilvl w:val="1"/>
          <w:numId w:val="25"/>
        </w:numPr>
      </w:pPr>
      <w:r w:rsidRPr="00FA5E52">
        <w:t>zonnepanelen/omvormers</w:t>
      </w:r>
    </w:p>
    <w:p w14:paraId="625533EE" w14:textId="77777777" w:rsidR="00FA5E52" w:rsidRPr="00FA5E52" w:rsidRDefault="00FA5E52" w:rsidP="00FA5E52">
      <w:pPr>
        <w:numPr>
          <w:ilvl w:val="1"/>
          <w:numId w:val="25"/>
        </w:numPr>
      </w:pPr>
      <w:r w:rsidRPr="00FA5E52">
        <w:t>airco-regelaars</w:t>
      </w:r>
    </w:p>
    <w:p w14:paraId="79B61842" w14:textId="77777777" w:rsidR="00FA5E52" w:rsidRPr="00FA5E52" w:rsidRDefault="00FA5E52" w:rsidP="00FA5E52">
      <w:pPr>
        <w:numPr>
          <w:ilvl w:val="0"/>
          <w:numId w:val="25"/>
        </w:numPr>
        <w:rPr>
          <w:lang w:val="en-CA"/>
        </w:rPr>
      </w:pPr>
      <w:proofErr w:type="spellStart"/>
      <w:r w:rsidRPr="00FA5E52">
        <w:rPr>
          <w:b/>
          <w:bCs/>
          <w:lang w:val="en-CA"/>
        </w:rPr>
        <w:t>Cloudproviders</w:t>
      </w:r>
      <w:proofErr w:type="spellEnd"/>
      <w:r w:rsidRPr="00FA5E52">
        <w:rPr>
          <w:lang w:val="en-CA"/>
        </w:rPr>
        <w:t xml:space="preserve"> (AWS, Azure, Google Cloud)</w:t>
      </w:r>
    </w:p>
    <w:p w14:paraId="59CDA445" w14:textId="77777777" w:rsidR="00FA5E52" w:rsidRPr="00FA5E52" w:rsidRDefault="00FA5E52" w:rsidP="00FA5E52">
      <w:pPr>
        <w:numPr>
          <w:ilvl w:val="0"/>
          <w:numId w:val="25"/>
        </w:numPr>
      </w:pPr>
      <w:r w:rsidRPr="00FA5E52">
        <w:rPr>
          <w:b/>
          <w:bCs/>
        </w:rPr>
        <w:t>Software-</w:t>
      </w:r>
      <w:proofErr w:type="spellStart"/>
      <w:r w:rsidRPr="00FA5E52">
        <w:rPr>
          <w:b/>
          <w:bCs/>
        </w:rPr>
        <w:t>frameworks</w:t>
      </w:r>
      <w:proofErr w:type="spellEnd"/>
      <w:r w:rsidRPr="00FA5E52">
        <w:t xml:space="preserve"> voor app/</w:t>
      </w:r>
      <w:proofErr w:type="spellStart"/>
      <w:r w:rsidRPr="00FA5E52">
        <w:t>webontwikkeling</w:t>
      </w:r>
      <w:proofErr w:type="spellEnd"/>
    </w:p>
    <w:p w14:paraId="4123D47E" w14:textId="191C048B" w:rsidR="00FA5E52" w:rsidRPr="00FA5E52" w:rsidRDefault="00FA5E52" w:rsidP="00FA5E52"/>
    <w:p w14:paraId="169BAF0E" w14:textId="77777777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t>8. Wie zijn stakeholders die het product niet willen of kunnen gebruiken?</w:t>
      </w:r>
    </w:p>
    <w:p w14:paraId="6D977849" w14:textId="77777777" w:rsidR="00FA5E52" w:rsidRPr="00FA5E52" w:rsidRDefault="00FA5E52" w:rsidP="00FA5E52">
      <w:pPr>
        <w:numPr>
          <w:ilvl w:val="0"/>
          <w:numId w:val="26"/>
        </w:numPr>
      </w:pPr>
      <w:r w:rsidRPr="00FA5E52">
        <w:rPr>
          <w:b/>
          <w:bCs/>
        </w:rPr>
        <w:t>Technologisch minder vaardige eigenaren</w:t>
      </w:r>
      <w:r w:rsidRPr="00FA5E52">
        <w:t xml:space="preserve"> – moeite met installeren of interpreteren van data</w:t>
      </w:r>
    </w:p>
    <w:p w14:paraId="66EE7E4E" w14:textId="77777777" w:rsidR="00FA5E52" w:rsidRPr="00FA5E52" w:rsidRDefault="00FA5E52" w:rsidP="00FA5E52">
      <w:pPr>
        <w:numPr>
          <w:ilvl w:val="0"/>
          <w:numId w:val="26"/>
        </w:numPr>
      </w:pPr>
      <w:r w:rsidRPr="00FA5E52">
        <w:rPr>
          <w:b/>
          <w:bCs/>
        </w:rPr>
        <w:t xml:space="preserve">Gasten die </w:t>
      </w:r>
      <w:proofErr w:type="spellStart"/>
      <w:r w:rsidRPr="00FA5E52">
        <w:rPr>
          <w:b/>
          <w:bCs/>
        </w:rPr>
        <w:t>privacy-gevoelig</w:t>
      </w:r>
      <w:proofErr w:type="spellEnd"/>
      <w:r w:rsidRPr="00FA5E52">
        <w:rPr>
          <w:b/>
          <w:bCs/>
        </w:rPr>
        <w:t xml:space="preserve"> zijn</w:t>
      </w:r>
      <w:r w:rsidRPr="00FA5E52">
        <w:t xml:space="preserve"> – wantrouwen bij aanwezigheidssensoren</w:t>
      </w:r>
    </w:p>
    <w:p w14:paraId="667064DA" w14:textId="77777777" w:rsidR="00FA5E52" w:rsidRPr="00FA5E52" w:rsidRDefault="00FA5E52" w:rsidP="00FA5E52">
      <w:pPr>
        <w:numPr>
          <w:ilvl w:val="0"/>
          <w:numId w:val="26"/>
        </w:numPr>
      </w:pPr>
      <w:r w:rsidRPr="00FA5E52">
        <w:rPr>
          <w:b/>
          <w:bCs/>
        </w:rPr>
        <w:t>Eigenaren die geen slimme apparaten hebben</w:t>
      </w:r>
      <w:r w:rsidRPr="00FA5E52">
        <w:t xml:space="preserve"> – kunnen het systeem niet gebruiken</w:t>
      </w:r>
    </w:p>
    <w:p w14:paraId="00D9FC54" w14:textId="62E6FC6B" w:rsidR="00FA5E52" w:rsidRPr="00FA5E52" w:rsidRDefault="00FA5E52" w:rsidP="00FA5E52"/>
    <w:p w14:paraId="45B1E307" w14:textId="77777777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t>9. Wie/wat kan nog meer worden geraakt door het product (maatschappelijke impact)?</w:t>
      </w:r>
    </w:p>
    <w:p w14:paraId="545F6C71" w14:textId="77777777" w:rsidR="00FA5E52" w:rsidRPr="00FA5E52" w:rsidRDefault="00FA5E52" w:rsidP="00FA5E52">
      <w:pPr>
        <w:numPr>
          <w:ilvl w:val="0"/>
          <w:numId w:val="27"/>
        </w:numPr>
      </w:pPr>
      <w:r w:rsidRPr="00FA5E52">
        <w:rPr>
          <w:b/>
          <w:bCs/>
        </w:rPr>
        <w:t>Milieu</w:t>
      </w:r>
      <w:r w:rsidRPr="00FA5E52">
        <w:t xml:space="preserve"> – minder energieverbruik -&gt; lagere CO₂-uitstoot</w:t>
      </w:r>
    </w:p>
    <w:p w14:paraId="6BD01BBE" w14:textId="77777777" w:rsidR="00FA5E52" w:rsidRPr="00FA5E52" w:rsidRDefault="00FA5E52" w:rsidP="00FA5E52">
      <w:pPr>
        <w:numPr>
          <w:ilvl w:val="0"/>
          <w:numId w:val="27"/>
        </w:numPr>
      </w:pPr>
      <w:r w:rsidRPr="00FA5E52">
        <w:rPr>
          <w:b/>
          <w:bCs/>
        </w:rPr>
        <w:t>Lokale overheid</w:t>
      </w:r>
      <w:r w:rsidRPr="00FA5E52">
        <w:t xml:space="preserve"> – voordeel door verduurzaming van de regio</w:t>
      </w:r>
    </w:p>
    <w:p w14:paraId="29C5290F" w14:textId="77777777" w:rsidR="00FA5E52" w:rsidRPr="00FA5E52" w:rsidRDefault="00FA5E52" w:rsidP="00FA5E52">
      <w:pPr>
        <w:numPr>
          <w:ilvl w:val="0"/>
          <w:numId w:val="27"/>
        </w:numPr>
      </w:pPr>
      <w:r w:rsidRPr="00FA5E52">
        <w:rPr>
          <w:b/>
          <w:bCs/>
        </w:rPr>
        <w:t>Buurtbewoners</w:t>
      </w:r>
      <w:r w:rsidRPr="00FA5E52">
        <w:t xml:space="preserve"> – minder geluid/overlast door automatisch gereguleerde airco</w:t>
      </w:r>
    </w:p>
    <w:p w14:paraId="0BC4E09F" w14:textId="77777777" w:rsidR="00FA5E52" w:rsidRPr="00FA5E52" w:rsidRDefault="00FA5E52" w:rsidP="00FA5E52">
      <w:pPr>
        <w:numPr>
          <w:ilvl w:val="0"/>
          <w:numId w:val="27"/>
        </w:numPr>
      </w:pPr>
      <w:r w:rsidRPr="00FA5E52">
        <w:rPr>
          <w:b/>
          <w:bCs/>
        </w:rPr>
        <w:t>Energienetwerk / energieleveranciers</w:t>
      </w:r>
      <w:r w:rsidRPr="00FA5E52">
        <w:t xml:space="preserve"> – efficiëntere energiedistributie</w:t>
      </w:r>
    </w:p>
    <w:p w14:paraId="1AE9E1C5" w14:textId="526E905A" w:rsidR="00FA5E52" w:rsidRPr="00FA5E52" w:rsidRDefault="00FA5E52" w:rsidP="00FA5E52"/>
    <w:p w14:paraId="4D51ED4E" w14:textId="77777777" w:rsidR="00F64FC5" w:rsidRDefault="00F64FC5" w:rsidP="00FA5E52">
      <w:pPr>
        <w:rPr>
          <w:b/>
          <w:bCs/>
        </w:rPr>
      </w:pPr>
    </w:p>
    <w:p w14:paraId="1B55AC11" w14:textId="77777777" w:rsidR="00F64FC5" w:rsidRDefault="00F64FC5" w:rsidP="00FA5E52">
      <w:pPr>
        <w:rPr>
          <w:b/>
          <w:bCs/>
        </w:rPr>
      </w:pPr>
    </w:p>
    <w:p w14:paraId="3E4F5B92" w14:textId="77777777" w:rsidR="00F64FC5" w:rsidRDefault="00F64FC5" w:rsidP="00FA5E52">
      <w:pPr>
        <w:rPr>
          <w:b/>
          <w:bCs/>
        </w:rPr>
      </w:pPr>
    </w:p>
    <w:p w14:paraId="19870A47" w14:textId="40B6C278" w:rsidR="00FA5E52" w:rsidRPr="00FA5E52" w:rsidRDefault="00FA5E52" w:rsidP="00FA5E52">
      <w:pPr>
        <w:rPr>
          <w:b/>
          <w:bCs/>
        </w:rPr>
      </w:pPr>
      <w:r w:rsidRPr="00FA5E52">
        <w:rPr>
          <w:b/>
          <w:bCs/>
        </w:rPr>
        <w:lastRenderedPageBreak/>
        <w:t>10. Wie/wat zijn toekomstige stakeholders als het product grootschalig wordt gebruikt (over 5–50 jaar)?</w:t>
      </w:r>
    </w:p>
    <w:p w14:paraId="6CA1F2BF" w14:textId="77777777" w:rsidR="00FA5E52" w:rsidRPr="00FA5E52" w:rsidRDefault="00FA5E52" w:rsidP="00FA5E52">
      <w:pPr>
        <w:numPr>
          <w:ilvl w:val="0"/>
          <w:numId w:val="28"/>
        </w:numPr>
      </w:pPr>
      <w:r w:rsidRPr="00FA5E52">
        <w:rPr>
          <w:b/>
          <w:bCs/>
        </w:rPr>
        <w:t>Nationale overheid</w:t>
      </w:r>
      <w:r w:rsidRPr="00FA5E52">
        <w:t xml:space="preserve"> – omdat grootschalige energiebesparing nationaal beleid raakt</w:t>
      </w:r>
    </w:p>
    <w:p w14:paraId="1BEA88FE" w14:textId="77777777" w:rsidR="00FA5E52" w:rsidRPr="00FA5E52" w:rsidRDefault="00FA5E52" w:rsidP="00FA5E52">
      <w:pPr>
        <w:numPr>
          <w:ilvl w:val="0"/>
          <w:numId w:val="28"/>
        </w:numPr>
      </w:pPr>
      <w:r w:rsidRPr="00FA5E52">
        <w:rPr>
          <w:b/>
          <w:bCs/>
        </w:rPr>
        <w:t>Toekomstige generaties</w:t>
      </w:r>
      <w:r w:rsidRPr="00FA5E52">
        <w:t xml:space="preserve"> – profiteren van duurzamere woningen</w:t>
      </w:r>
    </w:p>
    <w:p w14:paraId="0F9638A4" w14:textId="77777777" w:rsidR="00FA5E52" w:rsidRPr="00FA5E52" w:rsidRDefault="00FA5E52" w:rsidP="00FA5E52">
      <w:pPr>
        <w:numPr>
          <w:ilvl w:val="0"/>
          <w:numId w:val="28"/>
        </w:numPr>
      </w:pPr>
      <w:r w:rsidRPr="00FA5E52">
        <w:rPr>
          <w:b/>
          <w:bCs/>
        </w:rPr>
        <w:t>Internationale verhuurplatformen</w:t>
      </w:r>
      <w:r w:rsidRPr="00FA5E52">
        <w:t xml:space="preserve"> (</w:t>
      </w:r>
      <w:proofErr w:type="spellStart"/>
      <w:r w:rsidRPr="00FA5E52">
        <w:t>Airbnb</w:t>
      </w:r>
      <w:proofErr w:type="spellEnd"/>
      <w:r w:rsidRPr="00FA5E52">
        <w:t xml:space="preserve">, Booking.com, </w:t>
      </w:r>
      <w:proofErr w:type="spellStart"/>
      <w:r w:rsidRPr="00FA5E52">
        <w:t>Vrbo</w:t>
      </w:r>
      <w:proofErr w:type="spellEnd"/>
      <w:r w:rsidRPr="00FA5E52">
        <w:t>)</w:t>
      </w:r>
    </w:p>
    <w:p w14:paraId="1107A02E" w14:textId="77777777" w:rsidR="00FA5E52" w:rsidRPr="00FA5E52" w:rsidRDefault="00FA5E52" w:rsidP="00FA5E52">
      <w:pPr>
        <w:numPr>
          <w:ilvl w:val="0"/>
          <w:numId w:val="28"/>
        </w:numPr>
      </w:pPr>
      <w:r w:rsidRPr="00FA5E52">
        <w:rPr>
          <w:b/>
          <w:bCs/>
        </w:rPr>
        <w:t>Producenten van toekomstige slimme apparaten</w:t>
      </w:r>
    </w:p>
    <w:p w14:paraId="6C98CBD1" w14:textId="77777777" w:rsidR="00FA5E52" w:rsidRPr="00FA5E52" w:rsidRDefault="00FA5E52" w:rsidP="00FA5E52">
      <w:pPr>
        <w:numPr>
          <w:ilvl w:val="0"/>
          <w:numId w:val="28"/>
        </w:numPr>
      </w:pPr>
      <w:r w:rsidRPr="00FA5E52">
        <w:rPr>
          <w:b/>
          <w:bCs/>
        </w:rPr>
        <w:t>Verzekeraars</w:t>
      </w:r>
      <w:r w:rsidRPr="00FA5E52">
        <w:t xml:space="preserve"> – kunnen lagere premies koppelen aan energiezuinige woningen</w:t>
      </w:r>
    </w:p>
    <w:p w14:paraId="475D00C4" w14:textId="2EB761B8" w:rsidR="00BB4BB1" w:rsidRPr="00BB4BB1" w:rsidRDefault="00BB4BB1" w:rsidP="00BB4BB1"/>
    <w:p w14:paraId="55F33D2A" w14:textId="77777777" w:rsidR="00E522AF" w:rsidRDefault="00E522AF" w:rsidP="00E522AF">
      <w:pPr>
        <w:pStyle w:val="Kop2"/>
        <w:numPr>
          <w:ilvl w:val="1"/>
          <w:numId w:val="15"/>
        </w:numPr>
      </w:pPr>
      <w:bookmarkStart w:id="7" w:name="_Toc216101414"/>
      <w:r>
        <w:t>Prioriter</w:t>
      </w:r>
      <w:r w:rsidR="00EA0EED">
        <w:t>ing</w:t>
      </w:r>
      <w:bookmarkEnd w:id="7"/>
    </w:p>
    <w:p w14:paraId="6F7E458D" w14:textId="0E505CF7" w:rsidR="00E522AF" w:rsidRDefault="00E522AF" w:rsidP="00E522AF"/>
    <w:tbl>
      <w:tblPr>
        <w:tblStyle w:val="Rastertabel5donker-Accent1"/>
        <w:tblW w:w="0" w:type="auto"/>
        <w:tblLook w:val="0420" w:firstRow="1" w:lastRow="0" w:firstColumn="0" w:lastColumn="0" w:noHBand="0" w:noVBand="1"/>
      </w:tblPr>
      <w:tblGrid>
        <w:gridCol w:w="2830"/>
        <w:gridCol w:w="3119"/>
        <w:gridCol w:w="3113"/>
      </w:tblGrid>
      <w:tr w:rsidR="00E522AF" w14:paraId="2BDE380B" w14:textId="77777777" w:rsidTr="00E5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0" w:type="dxa"/>
          </w:tcPr>
          <w:p w14:paraId="5A3F357F" w14:textId="77777777" w:rsidR="00E522AF" w:rsidRPr="00BE3223" w:rsidRDefault="00E522AF" w:rsidP="00E522AF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E3223">
              <w:rPr>
                <w:b w:val="0"/>
                <w:bCs w:val="0"/>
                <w:sz w:val="20"/>
                <w:szCs w:val="20"/>
              </w:rPr>
              <w:t>Direct</w:t>
            </w:r>
          </w:p>
        </w:tc>
        <w:tc>
          <w:tcPr>
            <w:tcW w:w="3119" w:type="dxa"/>
          </w:tcPr>
          <w:p w14:paraId="45F42BF8" w14:textId="77777777" w:rsidR="00E522AF" w:rsidRPr="00BE3223" w:rsidRDefault="00E522AF" w:rsidP="00E522AF">
            <w:pPr>
              <w:jc w:val="center"/>
              <w:rPr>
                <w:sz w:val="20"/>
                <w:szCs w:val="20"/>
              </w:rPr>
            </w:pPr>
            <w:r w:rsidRPr="00BE3223">
              <w:rPr>
                <w:b w:val="0"/>
                <w:bCs w:val="0"/>
                <w:sz w:val="20"/>
                <w:szCs w:val="20"/>
              </w:rPr>
              <w:t>Kwaadwillend</w:t>
            </w:r>
          </w:p>
        </w:tc>
        <w:tc>
          <w:tcPr>
            <w:tcW w:w="3113" w:type="dxa"/>
          </w:tcPr>
          <w:p w14:paraId="434792F9" w14:textId="77777777" w:rsidR="00E522AF" w:rsidRPr="00BE3223" w:rsidRDefault="00E522AF" w:rsidP="00E522AF">
            <w:pPr>
              <w:jc w:val="center"/>
              <w:rPr>
                <w:sz w:val="20"/>
                <w:szCs w:val="20"/>
              </w:rPr>
            </w:pPr>
            <w:r w:rsidRPr="00BE3223">
              <w:rPr>
                <w:b w:val="0"/>
                <w:bCs w:val="0"/>
                <w:sz w:val="20"/>
                <w:szCs w:val="20"/>
              </w:rPr>
              <w:t>Indirect</w:t>
            </w:r>
          </w:p>
        </w:tc>
      </w:tr>
      <w:tr w:rsidR="00EA3324" w14:paraId="652647FB" w14:textId="77777777" w:rsidTr="00E52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7C689359" w14:textId="77777777" w:rsidR="00EA3324" w:rsidRPr="00BE3223" w:rsidRDefault="00EA3324" w:rsidP="00E522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52E9C327" w14:textId="11618EB0" w:rsidR="00EA3324" w:rsidRPr="00BE3223" w:rsidRDefault="00EA3324" w:rsidP="00EA33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dieven</w:t>
            </w:r>
          </w:p>
        </w:tc>
        <w:tc>
          <w:tcPr>
            <w:tcW w:w="3113" w:type="dxa"/>
          </w:tcPr>
          <w:p w14:paraId="6CF098E4" w14:textId="5AF28A3B" w:rsidR="00EA3324" w:rsidRPr="00BE3223" w:rsidRDefault="00EA3324" w:rsidP="00EA332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inversteerders</w:t>
            </w:r>
            <w:proofErr w:type="spellEnd"/>
          </w:p>
        </w:tc>
      </w:tr>
      <w:tr w:rsidR="00E522AF" w:rsidRPr="00E522AF" w14:paraId="72B1A531" w14:textId="77777777" w:rsidTr="00E522AF">
        <w:tc>
          <w:tcPr>
            <w:tcW w:w="2830" w:type="dxa"/>
          </w:tcPr>
          <w:p w14:paraId="0718D2D2" w14:textId="7A559A24" w:rsidR="00E522AF" w:rsidRPr="00BE3223" w:rsidRDefault="00F64FC5" w:rsidP="00E522AF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Airbnb</w:t>
            </w:r>
            <w:proofErr w:type="spellEnd"/>
            <w:r>
              <w:rPr>
                <w:sz w:val="20"/>
                <w:szCs w:val="20"/>
              </w:rPr>
              <w:t xml:space="preserve"> eigenaren</w:t>
            </w:r>
          </w:p>
        </w:tc>
        <w:tc>
          <w:tcPr>
            <w:tcW w:w="3119" w:type="dxa"/>
          </w:tcPr>
          <w:p w14:paraId="5E5C6714" w14:textId="0AB6688A" w:rsidR="00E522AF" w:rsidRPr="00BE3223" w:rsidRDefault="00F64FC5" w:rsidP="00E522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Hackers</w:t>
            </w:r>
          </w:p>
        </w:tc>
        <w:tc>
          <w:tcPr>
            <w:tcW w:w="3113" w:type="dxa"/>
          </w:tcPr>
          <w:p w14:paraId="19EB4B3A" w14:textId="4F3E0D5F" w:rsidR="00E522AF" w:rsidRPr="00BE3223" w:rsidRDefault="00F64FC5" w:rsidP="00E522AF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Airbnb</w:t>
            </w:r>
            <w:proofErr w:type="spellEnd"/>
            <w:r>
              <w:rPr>
                <w:sz w:val="20"/>
                <w:szCs w:val="20"/>
              </w:rPr>
              <w:t xml:space="preserve"> gasten</w:t>
            </w:r>
          </w:p>
        </w:tc>
      </w:tr>
      <w:tr w:rsidR="00E522AF" w:rsidRPr="00E522AF" w14:paraId="257AAA1D" w14:textId="77777777" w:rsidTr="00E52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241B40B0" w14:textId="7293E6BD" w:rsidR="00E522AF" w:rsidRPr="00BE3223" w:rsidRDefault="009770AF" w:rsidP="00E522AF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Micasa</w:t>
            </w:r>
            <w:proofErr w:type="spellEnd"/>
            <w:r>
              <w:rPr>
                <w:sz w:val="20"/>
                <w:szCs w:val="20"/>
              </w:rPr>
              <w:t xml:space="preserve"> intern</w:t>
            </w:r>
          </w:p>
        </w:tc>
        <w:tc>
          <w:tcPr>
            <w:tcW w:w="3119" w:type="dxa"/>
          </w:tcPr>
          <w:p w14:paraId="448D6B64" w14:textId="7B1CBCED" w:rsidR="00E522AF" w:rsidRPr="00BE3223" w:rsidRDefault="00F64FC5" w:rsidP="00E522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Cybercriminelen</w:t>
            </w:r>
          </w:p>
        </w:tc>
        <w:tc>
          <w:tcPr>
            <w:tcW w:w="3113" w:type="dxa"/>
          </w:tcPr>
          <w:p w14:paraId="005DB1CD" w14:textId="6AFB1AC3" w:rsidR="00E522AF" w:rsidRPr="00BE3223" w:rsidRDefault="00F64FC5" w:rsidP="00E522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overheid</w:t>
            </w:r>
          </w:p>
        </w:tc>
      </w:tr>
      <w:tr w:rsidR="00E522AF" w:rsidRPr="00E522AF" w14:paraId="0E3AC9E8" w14:textId="77777777" w:rsidTr="00E522AF">
        <w:tc>
          <w:tcPr>
            <w:tcW w:w="2830" w:type="dxa"/>
          </w:tcPr>
          <w:p w14:paraId="6DDCED8E" w14:textId="77777777" w:rsidR="00E522AF" w:rsidRPr="00BE3223" w:rsidRDefault="00E522AF" w:rsidP="00E522AF">
            <w:pPr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4F9252B3" w14:textId="77777777" w:rsidR="00E522AF" w:rsidRPr="00BE3223" w:rsidRDefault="00E522AF" w:rsidP="00E522AF">
            <w:pPr>
              <w:rPr>
                <w:sz w:val="20"/>
                <w:szCs w:val="20"/>
              </w:rPr>
            </w:pPr>
          </w:p>
        </w:tc>
        <w:tc>
          <w:tcPr>
            <w:tcW w:w="3113" w:type="dxa"/>
          </w:tcPr>
          <w:p w14:paraId="3B7B8F72" w14:textId="34278FC3" w:rsidR="00E522AF" w:rsidRPr="00BE3223" w:rsidRDefault="009770AF" w:rsidP="00E522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leveranciers</w:t>
            </w:r>
          </w:p>
        </w:tc>
      </w:tr>
      <w:tr w:rsidR="00E522AF" w:rsidRPr="00E522AF" w14:paraId="05DDD036" w14:textId="77777777" w:rsidTr="00E52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00607352" w14:textId="77777777" w:rsidR="00E522AF" w:rsidRPr="00BE3223" w:rsidRDefault="00E522AF" w:rsidP="00E522AF">
            <w:pPr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0F34C072" w14:textId="77777777" w:rsidR="00E522AF" w:rsidRPr="00BE3223" w:rsidRDefault="00E522AF" w:rsidP="00E522AF">
            <w:pPr>
              <w:rPr>
                <w:sz w:val="20"/>
                <w:szCs w:val="20"/>
              </w:rPr>
            </w:pPr>
          </w:p>
        </w:tc>
        <w:tc>
          <w:tcPr>
            <w:tcW w:w="3113" w:type="dxa"/>
          </w:tcPr>
          <w:p w14:paraId="75C79CF8" w14:textId="5408A4B4" w:rsidR="00E522AF" w:rsidRPr="00BE3223" w:rsidRDefault="009770AF" w:rsidP="00E522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IT-architect</w:t>
            </w:r>
          </w:p>
        </w:tc>
      </w:tr>
      <w:tr w:rsidR="00EA3324" w:rsidRPr="00E522AF" w14:paraId="297D5FC6" w14:textId="77777777" w:rsidTr="00E522AF">
        <w:tc>
          <w:tcPr>
            <w:tcW w:w="2830" w:type="dxa"/>
          </w:tcPr>
          <w:p w14:paraId="3D81F4AA" w14:textId="77777777" w:rsidR="00EA3324" w:rsidRPr="00BE3223" w:rsidRDefault="00EA3324" w:rsidP="00E522AF">
            <w:pPr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3D93DFC5" w14:textId="77777777" w:rsidR="00EA3324" w:rsidRPr="00BE3223" w:rsidRDefault="00EA3324" w:rsidP="00E522AF">
            <w:pPr>
              <w:rPr>
                <w:sz w:val="20"/>
                <w:szCs w:val="20"/>
              </w:rPr>
            </w:pPr>
          </w:p>
        </w:tc>
        <w:tc>
          <w:tcPr>
            <w:tcW w:w="3113" w:type="dxa"/>
          </w:tcPr>
          <w:p w14:paraId="6CFC6361" w14:textId="77777777" w:rsidR="00EA3324" w:rsidRDefault="00EA3324" w:rsidP="00E522AF">
            <w:pPr>
              <w:rPr>
                <w:sz w:val="20"/>
                <w:szCs w:val="20"/>
              </w:rPr>
            </w:pPr>
          </w:p>
        </w:tc>
      </w:tr>
    </w:tbl>
    <w:p w14:paraId="298965E2" w14:textId="4D4934BD" w:rsidR="00E522AF" w:rsidRDefault="00E522AF" w:rsidP="00E522AF">
      <w:pPr>
        <w:rPr>
          <w:highlight w:val="yellow"/>
        </w:rPr>
      </w:pPr>
    </w:p>
    <w:p w14:paraId="422C210D" w14:textId="203AF09E" w:rsidR="002966E7" w:rsidRPr="002966E7" w:rsidRDefault="002966E7" w:rsidP="00E522AF">
      <w:r w:rsidRPr="002966E7">
        <w:rPr>
          <w:highlight w:val="blue"/>
        </w:rPr>
        <w:t>Blauw</w:t>
      </w:r>
      <w:r w:rsidRPr="002966E7">
        <w:t xml:space="preserve"> = direct</w:t>
      </w:r>
    </w:p>
    <w:p w14:paraId="427A0C40" w14:textId="5A50A0E0" w:rsidR="002966E7" w:rsidRPr="002966E7" w:rsidRDefault="002966E7" w:rsidP="00E522AF">
      <w:r w:rsidRPr="002966E7">
        <w:rPr>
          <w:highlight w:val="red"/>
        </w:rPr>
        <w:t>Rood</w:t>
      </w:r>
      <w:r w:rsidRPr="002966E7">
        <w:t xml:space="preserve"> = kwaadwillend</w:t>
      </w:r>
    </w:p>
    <w:p w14:paraId="2FB73DD7" w14:textId="12BA7123" w:rsidR="002966E7" w:rsidRPr="002966E7" w:rsidRDefault="002966E7" w:rsidP="00E522AF">
      <w:r w:rsidRPr="002966E7">
        <w:rPr>
          <w:highlight w:val="green"/>
        </w:rPr>
        <w:t>Groen</w:t>
      </w:r>
      <w:r w:rsidRPr="002966E7">
        <w:t xml:space="preserve"> = indirect</w:t>
      </w:r>
    </w:p>
    <w:p w14:paraId="171666C5" w14:textId="07F58731" w:rsidR="00E522AF" w:rsidRDefault="009F5244" w:rsidP="00E522A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0CD8B7" wp14:editId="0DE5166F">
                <wp:simplePos x="0" y="0"/>
                <wp:positionH relativeFrom="column">
                  <wp:posOffset>274955</wp:posOffset>
                </wp:positionH>
                <wp:positionV relativeFrom="paragraph">
                  <wp:posOffset>8890</wp:posOffset>
                </wp:positionV>
                <wp:extent cx="5715000" cy="5016500"/>
                <wp:effectExtent l="0" t="0" r="19050" b="12700"/>
                <wp:wrapNone/>
                <wp:docPr id="398271552" name="Stroomdiagram: Verbindingslij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01650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D5D14" w14:textId="36BEDF7A" w:rsidR="009F5244" w:rsidRDefault="009F5244" w:rsidP="009F5244">
                            <w:r>
                              <w:t xml:space="preserve">Investeerders     </w:t>
                            </w:r>
                            <w:proofErr w:type="spellStart"/>
                            <w:r>
                              <w:t>Airbnb</w:t>
                            </w:r>
                            <w:proofErr w:type="spellEnd"/>
                            <w:r>
                              <w:t xml:space="preserve"> gasten    overheid   </w:t>
                            </w:r>
                            <w:r w:rsidR="002966E7">
                              <w:t>leveranciers   IT-architect</w:t>
                            </w:r>
                          </w:p>
                          <w:p w14:paraId="351565F5" w14:textId="77777777" w:rsidR="009F5244" w:rsidRDefault="009F5244"/>
                          <w:p w14:paraId="0E245703" w14:textId="77777777" w:rsidR="009F5244" w:rsidRDefault="009F5244"/>
                          <w:p w14:paraId="3BD4B7E4" w14:textId="77777777" w:rsidR="009F5244" w:rsidRDefault="009F5244"/>
                          <w:p w14:paraId="00FD96CF" w14:textId="77777777" w:rsidR="009F5244" w:rsidRDefault="009F5244"/>
                          <w:p w14:paraId="6192EC9D" w14:textId="77777777" w:rsidR="009F5244" w:rsidRDefault="009F5244"/>
                          <w:p w14:paraId="06AB3A09" w14:textId="77777777" w:rsidR="009F5244" w:rsidRDefault="009F5244"/>
                          <w:p w14:paraId="6FEFA6D5" w14:textId="77777777" w:rsidR="009F5244" w:rsidRDefault="009F5244"/>
                          <w:p w14:paraId="5097D4AB" w14:textId="77777777" w:rsidR="009F5244" w:rsidRDefault="009F5244"/>
                          <w:p w14:paraId="38EF3722" w14:textId="77777777" w:rsidR="009F5244" w:rsidRDefault="009F5244"/>
                          <w:p w14:paraId="7450F2B1" w14:textId="77777777" w:rsidR="009F5244" w:rsidRDefault="009F52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CD8B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Stroomdiagram: Verbindingslijn 2" o:spid="_x0000_s1028" type="#_x0000_t120" style="position:absolute;margin-left:21.65pt;margin-top:.7pt;width:450pt;height:3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" fillcolor="#00b050" strokecolor="black [3213]" strokeweight="1pt">
                <v:stroke joinstyle="miter"/>
                <v:textbox>
                  <w:txbxContent>
                    <w:p w14:paraId="1B6D5D14" w14:textId="36BEDF7A" w:rsidR="009F5244" w:rsidRDefault="009F5244" w:rsidP="009F5244">
                      <w:r>
                        <w:t xml:space="preserve">Investeerders     </w:t>
                      </w:r>
                      <w:proofErr w:type="spellStart"/>
                      <w:r>
                        <w:t>Airbnb</w:t>
                      </w:r>
                      <w:proofErr w:type="spellEnd"/>
                      <w:r>
                        <w:t xml:space="preserve"> gasten    overheid   </w:t>
                      </w:r>
                      <w:r w:rsidR="002966E7">
                        <w:t>leveranciers   IT-architect</w:t>
                      </w:r>
                    </w:p>
                    <w:p w14:paraId="351565F5" w14:textId="77777777" w:rsidR="009F5244" w:rsidRDefault="009F5244"/>
                    <w:p w14:paraId="0E245703" w14:textId="77777777" w:rsidR="009F5244" w:rsidRDefault="009F5244"/>
                    <w:p w14:paraId="3BD4B7E4" w14:textId="77777777" w:rsidR="009F5244" w:rsidRDefault="009F5244"/>
                    <w:p w14:paraId="00FD96CF" w14:textId="77777777" w:rsidR="009F5244" w:rsidRDefault="009F5244"/>
                    <w:p w14:paraId="6192EC9D" w14:textId="77777777" w:rsidR="009F5244" w:rsidRDefault="009F5244"/>
                    <w:p w14:paraId="06AB3A09" w14:textId="77777777" w:rsidR="009F5244" w:rsidRDefault="009F5244"/>
                    <w:p w14:paraId="6FEFA6D5" w14:textId="77777777" w:rsidR="009F5244" w:rsidRDefault="009F5244"/>
                    <w:p w14:paraId="5097D4AB" w14:textId="77777777" w:rsidR="009F5244" w:rsidRDefault="009F5244"/>
                    <w:p w14:paraId="38EF3722" w14:textId="77777777" w:rsidR="009F5244" w:rsidRDefault="009F5244"/>
                    <w:p w14:paraId="7450F2B1" w14:textId="77777777" w:rsidR="009F5244" w:rsidRDefault="009F5244"/>
                  </w:txbxContent>
                </v:textbox>
              </v:shape>
            </w:pict>
          </mc:Fallback>
        </mc:AlternateContent>
      </w:r>
    </w:p>
    <w:p w14:paraId="26E13E9E" w14:textId="77777777" w:rsidR="009F5244" w:rsidRDefault="009F5244" w:rsidP="00E522AF"/>
    <w:p w14:paraId="31C5516A" w14:textId="4CEBAA6A" w:rsidR="009F5244" w:rsidRDefault="009F5244" w:rsidP="00E522AF"/>
    <w:p w14:paraId="1386478A" w14:textId="2853DA6E" w:rsidR="009F5244" w:rsidRDefault="009F5244" w:rsidP="00E522AF"/>
    <w:p w14:paraId="557A72D1" w14:textId="065A3EAB" w:rsidR="009F5244" w:rsidRDefault="002966E7" w:rsidP="00E522A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4EF496" wp14:editId="44423B4E">
                <wp:simplePos x="0" y="0"/>
                <wp:positionH relativeFrom="column">
                  <wp:posOffset>1348105</wp:posOffset>
                </wp:positionH>
                <wp:positionV relativeFrom="paragraph">
                  <wp:posOffset>97790</wp:posOffset>
                </wp:positionV>
                <wp:extent cx="3333750" cy="2692400"/>
                <wp:effectExtent l="0" t="0" r="19050" b="12700"/>
                <wp:wrapNone/>
                <wp:docPr id="2096884920" name="Stroomdiagram: Verbindingslij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692400"/>
                        </a:xfrm>
                        <a:prstGeom prst="flowChartConnector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DCD87" w14:textId="216E91EF" w:rsidR="002966E7" w:rsidRDefault="002966E7" w:rsidP="002966E7"/>
                          <w:p w14:paraId="43D3331B" w14:textId="77777777" w:rsidR="002966E7" w:rsidRDefault="002966E7" w:rsidP="002966E7"/>
                          <w:p w14:paraId="29F80E0D" w14:textId="77777777" w:rsidR="002966E7" w:rsidRDefault="002966E7" w:rsidP="002966E7"/>
                          <w:p w14:paraId="27C1588F" w14:textId="77777777" w:rsidR="002966E7" w:rsidRDefault="002966E7" w:rsidP="002966E7"/>
                          <w:p w14:paraId="2679A1E4" w14:textId="77777777" w:rsidR="002966E7" w:rsidRDefault="002966E7" w:rsidP="002966E7"/>
                          <w:p w14:paraId="290C0804" w14:textId="5335959E" w:rsidR="002966E7" w:rsidRDefault="002966E7" w:rsidP="002966E7">
                            <w:r>
                              <w:t>Dieven   hackers  cybercriminelen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EF496" id="Stroomdiagram: Verbindingslijn 3" o:spid="_x0000_s1029" type="#_x0000_t120" style="position:absolute;margin-left:106.15pt;margin-top:7.7pt;width:262.5pt;height:2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" fillcolor="#e00" strokecolor="#09101d [484]" strokeweight="1pt">
                <v:stroke joinstyle="miter"/>
                <v:textbox>
                  <w:txbxContent>
                    <w:p w14:paraId="07BDCD87" w14:textId="216E91EF" w:rsidR="002966E7" w:rsidRDefault="002966E7" w:rsidP="002966E7"/>
                    <w:p w14:paraId="43D3331B" w14:textId="77777777" w:rsidR="002966E7" w:rsidRDefault="002966E7" w:rsidP="002966E7"/>
                    <w:p w14:paraId="29F80E0D" w14:textId="77777777" w:rsidR="002966E7" w:rsidRDefault="002966E7" w:rsidP="002966E7"/>
                    <w:p w14:paraId="27C1588F" w14:textId="77777777" w:rsidR="002966E7" w:rsidRDefault="002966E7" w:rsidP="002966E7"/>
                    <w:p w14:paraId="2679A1E4" w14:textId="77777777" w:rsidR="002966E7" w:rsidRDefault="002966E7" w:rsidP="002966E7"/>
                    <w:p w14:paraId="290C0804" w14:textId="5335959E" w:rsidR="002966E7" w:rsidRDefault="002966E7" w:rsidP="002966E7">
                      <w:r>
                        <w:t>Dieven   hackers  cybercriminelen</w:t>
                      </w:r>
                    </w:p>
                  </w:txbxContent>
                </v:textbox>
              </v:shape>
            </w:pict>
          </mc:Fallback>
        </mc:AlternateContent>
      </w:r>
    </w:p>
    <w:p w14:paraId="34FF0DA3" w14:textId="58F8A366" w:rsidR="009F5244" w:rsidRDefault="009F5244" w:rsidP="00E522AF"/>
    <w:p w14:paraId="3FC173D5" w14:textId="6A1248E2" w:rsidR="009F5244" w:rsidRDefault="002966E7" w:rsidP="00E522A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89E6CF" wp14:editId="7356D88B">
                <wp:simplePos x="0" y="0"/>
                <wp:positionH relativeFrom="column">
                  <wp:posOffset>2319655</wp:posOffset>
                </wp:positionH>
                <wp:positionV relativeFrom="paragraph">
                  <wp:posOffset>85725</wp:posOffset>
                </wp:positionV>
                <wp:extent cx="1371600" cy="1333500"/>
                <wp:effectExtent l="0" t="0" r="19050" b="19050"/>
                <wp:wrapNone/>
                <wp:docPr id="1165648933" name="Stroomdiagram: Verbindingslij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33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B16CF" w14:textId="17172D2B" w:rsidR="002966E7" w:rsidRDefault="002966E7" w:rsidP="002966E7">
                            <w:pPr>
                              <w:jc w:val="center"/>
                            </w:pPr>
                            <w:proofErr w:type="spellStart"/>
                            <w:r>
                              <w:t>Airbnb</w:t>
                            </w:r>
                            <w:proofErr w:type="spellEnd"/>
                            <w:r>
                              <w:t xml:space="preserve"> -eigenaren</w:t>
                            </w:r>
                          </w:p>
                          <w:p w14:paraId="552091CF" w14:textId="6F2C83A4" w:rsidR="002966E7" w:rsidRDefault="002966E7" w:rsidP="002966E7">
                            <w:pPr>
                              <w:jc w:val="center"/>
                            </w:pPr>
                            <w:proofErr w:type="spellStart"/>
                            <w:r>
                              <w:t>Micasa</w:t>
                            </w:r>
                            <w:proofErr w:type="spellEnd"/>
                            <w:r>
                              <w:t>- intern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9E6CF" id="Stroomdiagram: Verbindingslijn 4" o:spid="_x0000_s1030" type="#_x0000_t120" style="position:absolute;margin-left:182.65pt;margin-top:6.75pt;width:108pt;height:1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" fillcolor="#4472c4 [3204]" strokecolor="#09101d [484]" strokeweight="1pt">
                <v:stroke joinstyle="miter"/>
                <v:textbox>
                  <w:txbxContent>
                    <w:p w14:paraId="3C6B16CF" w14:textId="17172D2B" w:rsidR="002966E7" w:rsidRDefault="002966E7" w:rsidP="002966E7">
                      <w:pPr>
                        <w:jc w:val="center"/>
                      </w:pPr>
                      <w:proofErr w:type="spellStart"/>
                      <w:r>
                        <w:t>Airbnb</w:t>
                      </w:r>
                      <w:proofErr w:type="spellEnd"/>
                      <w:r>
                        <w:t xml:space="preserve"> -eigenaren</w:t>
                      </w:r>
                    </w:p>
                    <w:p w14:paraId="552091CF" w14:textId="6F2C83A4" w:rsidR="002966E7" w:rsidRDefault="002966E7" w:rsidP="002966E7">
                      <w:pPr>
                        <w:jc w:val="center"/>
                      </w:pPr>
                      <w:proofErr w:type="spellStart"/>
                      <w:r>
                        <w:t>Micasa</w:t>
                      </w:r>
                      <w:proofErr w:type="spellEnd"/>
                      <w:r>
                        <w:t>- intern</w:t>
                      </w:r>
                    </w:p>
                  </w:txbxContent>
                </v:textbox>
              </v:shape>
            </w:pict>
          </mc:Fallback>
        </mc:AlternateContent>
      </w:r>
    </w:p>
    <w:p w14:paraId="41178395" w14:textId="2C736FD7" w:rsidR="009F5244" w:rsidRDefault="009F5244" w:rsidP="00E522AF"/>
    <w:p w14:paraId="541319A5" w14:textId="1C43A4B4" w:rsidR="009F5244" w:rsidRDefault="009F5244" w:rsidP="00E522AF"/>
    <w:p w14:paraId="61F29157" w14:textId="77777777" w:rsidR="009F5244" w:rsidRDefault="009F5244" w:rsidP="00E522AF"/>
    <w:p w14:paraId="18BC0E99" w14:textId="77777777" w:rsidR="009F5244" w:rsidRDefault="009F5244" w:rsidP="00E522AF"/>
    <w:p w14:paraId="6A6E4489" w14:textId="77777777" w:rsidR="009F5244" w:rsidRDefault="009F5244" w:rsidP="00E522AF"/>
    <w:p w14:paraId="22DF86FF" w14:textId="77777777" w:rsidR="009F5244" w:rsidRDefault="009F5244" w:rsidP="00E522AF"/>
    <w:p w14:paraId="37031B63" w14:textId="77777777" w:rsidR="002966E7" w:rsidRDefault="002966E7" w:rsidP="00E522AF"/>
    <w:p w14:paraId="31A1ECDE" w14:textId="77777777" w:rsidR="002966E7" w:rsidRDefault="002966E7" w:rsidP="00E522AF"/>
    <w:p w14:paraId="16F92D14" w14:textId="77777777" w:rsidR="002966E7" w:rsidRPr="00E522AF" w:rsidRDefault="002966E7" w:rsidP="00E522AF"/>
    <w:p w14:paraId="51715AF9" w14:textId="77777777" w:rsidR="00E522AF" w:rsidRDefault="00E522AF" w:rsidP="00E522AF">
      <w:pPr>
        <w:pStyle w:val="Kop2"/>
        <w:numPr>
          <w:ilvl w:val="1"/>
          <w:numId w:val="15"/>
        </w:numPr>
      </w:pPr>
      <w:bookmarkStart w:id="8" w:name="_Toc216101415"/>
      <w:r>
        <w:t>Belangen</w:t>
      </w:r>
      <w:bookmarkEnd w:id="8"/>
    </w:p>
    <w:p w14:paraId="04BBE045" w14:textId="4C5C5C5E" w:rsidR="00E522AF" w:rsidRDefault="00E522AF" w:rsidP="00E522AF"/>
    <w:tbl>
      <w:tblPr>
        <w:tblStyle w:val="Rastertabel5donker-Accent1"/>
        <w:tblW w:w="0" w:type="auto"/>
        <w:tblLook w:val="0420" w:firstRow="1" w:lastRow="0" w:firstColumn="0" w:lastColumn="0" w:noHBand="0" w:noVBand="1"/>
      </w:tblPr>
      <w:tblGrid>
        <w:gridCol w:w="2851"/>
        <w:gridCol w:w="2163"/>
        <w:gridCol w:w="2186"/>
        <w:gridCol w:w="1862"/>
      </w:tblGrid>
      <w:tr w:rsidR="00E522AF" w14:paraId="39E57147" w14:textId="77777777" w:rsidTr="008B6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51" w:type="dxa"/>
          </w:tcPr>
          <w:p w14:paraId="36977A6E" w14:textId="77777777" w:rsidR="00E522AF" w:rsidRPr="00BE3223" w:rsidRDefault="00E522AF" w:rsidP="000C18F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E3223">
              <w:rPr>
                <w:b w:val="0"/>
                <w:bCs w:val="0"/>
                <w:sz w:val="20"/>
                <w:szCs w:val="20"/>
              </w:rPr>
              <w:t>Stakeholder</w:t>
            </w:r>
          </w:p>
        </w:tc>
        <w:tc>
          <w:tcPr>
            <w:tcW w:w="2163" w:type="dxa"/>
          </w:tcPr>
          <w:p w14:paraId="6C408CC0" w14:textId="77777777" w:rsidR="00E522AF" w:rsidRPr="00BE3223" w:rsidRDefault="00E522AF" w:rsidP="000C18FA">
            <w:pPr>
              <w:jc w:val="center"/>
              <w:rPr>
                <w:sz w:val="20"/>
                <w:szCs w:val="20"/>
              </w:rPr>
            </w:pPr>
            <w:r w:rsidRPr="00BE3223">
              <w:rPr>
                <w:b w:val="0"/>
                <w:bCs w:val="0"/>
                <w:sz w:val="20"/>
                <w:szCs w:val="20"/>
              </w:rPr>
              <w:t>Impact</w:t>
            </w:r>
          </w:p>
        </w:tc>
        <w:tc>
          <w:tcPr>
            <w:tcW w:w="2186" w:type="dxa"/>
          </w:tcPr>
          <w:p w14:paraId="036483D6" w14:textId="77777777" w:rsidR="00E522AF" w:rsidRPr="00BE3223" w:rsidRDefault="00E522AF" w:rsidP="000C18FA">
            <w:pPr>
              <w:jc w:val="center"/>
              <w:rPr>
                <w:sz w:val="20"/>
                <w:szCs w:val="20"/>
              </w:rPr>
            </w:pPr>
            <w:r w:rsidRPr="00BE3223">
              <w:rPr>
                <w:b w:val="0"/>
                <w:bCs w:val="0"/>
                <w:sz w:val="20"/>
                <w:szCs w:val="20"/>
              </w:rPr>
              <w:t>Voordelen</w:t>
            </w:r>
          </w:p>
        </w:tc>
        <w:tc>
          <w:tcPr>
            <w:tcW w:w="1862" w:type="dxa"/>
          </w:tcPr>
          <w:p w14:paraId="42225360" w14:textId="77777777" w:rsidR="00E522AF" w:rsidRPr="00BE3223" w:rsidRDefault="00E522AF" w:rsidP="000C18F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E3223">
              <w:rPr>
                <w:b w:val="0"/>
                <w:bCs w:val="0"/>
                <w:sz w:val="20"/>
                <w:szCs w:val="20"/>
              </w:rPr>
              <w:t>Nadelen</w:t>
            </w:r>
          </w:p>
        </w:tc>
      </w:tr>
      <w:tr w:rsidR="00E522AF" w:rsidRPr="00E522AF" w14:paraId="59A2F77D" w14:textId="77777777" w:rsidTr="008B6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dxa"/>
          </w:tcPr>
          <w:p w14:paraId="32377DBF" w14:textId="77777777" w:rsidR="00E522AF" w:rsidRPr="00BE3223" w:rsidRDefault="00E522AF" w:rsidP="000C18FA">
            <w:pPr>
              <w:rPr>
                <w:sz w:val="20"/>
                <w:szCs w:val="20"/>
              </w:rPr>
            </w:pPr>
            <w:r w:rsidRPr="00BE3223">
              <w:rPr>
                <w:sz w:val="20"/>
                <w:szCs w:val="20"/>
              </w:rPr>
              <w:t>Stakeholder 1</w:t>
            </w:r>
          </w:p>
        </w:tc>
        <w:tc>
          <w:tcPr>
            <w:tcW w:w="2163" w:type="dxa"/>
          </w:tcPr>
          <w:p w14:paraId="15DFD0C5" w14:textId="77777777" w:rsidR="00E522AF" w:rsidRPr="00BE3223" w:rsidRDefault="00E522AF" w:rsidP="000C18FA">
            <w:pPr>
              <w:rPr>
                <w:sz w:val="20"/>
                <w:szCs w:val="20"/>
              </w:rPr>
            </w:pPr>
            <w:r w:rsidRPr="00BE3223">
              <w:rPr>
                <w:sz w:val="20"/>
                <w:szCs w:val="20"/>
              </w:rPr>
              <w:t>Hoog/Midden/Laag</w:t>
            </w:r>
          </w:p>
        </w:tc>
        <w:tc>
          <w:tcPr>
            <w:tcW w:w="2186" w:type="dxa"/>
          </w:tcPr>
          <w:p w14:paraId="4658DAE0" w14:textId="77777777" w:rsidR="00E522AF" w:rsidRPr="00BE3223" w:rsidRDefault="00E522AF" w:rsidP="000C18FA">
            <w:pPr>
              <w:rPr>
                <w:sz w:val="20"/>
                <w:szCs w:val="20"/>
              </w:rPr>
            </w:pPr>
          </w:p>
        </w:tc>
        <w:tc>
          <w:tcPr>
            <w:tcW w:w="1862" w:type="dxa"/>
          </w:tcPr>
          <w:p w14:paraId="59D19DE3" w14:textId="77777777" w:rsidR="00E522AF" w:rsidRPr="00BE3223" w:rsidRDefault="00E522AF" w:rsidP="000C18FA">
            <w:pPr>
              <w:rPr>
                <w:sz w:val="20"/>
                <w:szCs w:val="20"/>
              </w:rPr>
            </w:pPr>
          </w:p>
        </w:tc>
      </w:tr>
      <w:tr w:rsidR="002966E7" w:rsidRPr="00E522AF" w14:paraId="10610D9A" w14:textId="77777777" w:rsidTr="008B6DEF">
        <w:tc>
          <w:tcPr>
            <w:tcW w:w="2851" w:type="dxa"/>
          </w:tcPr>
          <w:p w14:paraId="391E37A5" w14:textId="130F2B5D" w:rsidR="002966E7" w:rsidRPr="00BE3223" w:rsidRDefault="002966E7" w:rsidP="000C18F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Airbnb</w:t>
            </w:r>
            <w:proofErr w:type="spellEnd"/>
            <w:r>
              <w:rPr>
                <w:sz w:val="20"/>
                <w:szCs w:val="20"/>
              </w:rPr>
              <w:t xml:space="preserve"> eigenaren</w:t>
            </w:r>
          </w:p>
        </w:tc>
        <w:tc>
          <w:tcPr>
            <w:tcW w:w="2163" w:type="dxa"/>
          </w:tcPr>
          <w:p w14:paraId="57498BDB" w14:textId="10AEC0F5" w:rsidR="002966E7" w:rsidRPr="00BE3223" w:rsidRDefault="002966E7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hoog</w:t>
            </w:r>
          </w:p>
        </w:tc>
        <w:tc>
          <w:tcPr>
            <w:tcW w:w="2186" w:type="dxa"/>
          </w:tcPr>
          <w:p w14:paraId="3B87455F" w14:textId="2D4A2CF0" w:rsidR="002966E7" w:rsidRPr="00BE3223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Kostenbesparing, energiebesparing</w:t>
            </w:r>
          </w:p>
        </w:tc>
        <w:tc>
          <w:tcPr>
            <w:tcW w:w="1862" w:type="dxa"/>
          </w:tcPr>
          <w:p w14:paraId="4F7D2E2B" w14:textId="6CA4E6A7" w:rsidR="002966E7" w:rsidRPr="00BE3223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 ingewikkeld dashboard kan zorgen voor moeite</w:t>
            </w:r>
          </w:p>
        </w:tc>
      </w:tr>
      <w:tr w:rsidR="00E522AF" w:rsidRPr="00E522AF" w14:paraId="1655D416" w14:textId="77777777" w:rsidTr="008B6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dxa"/>
          </w:tcPr>
          <w:p w14:paraId="5BFD5112" w14:textId="0F038A9E" w:rsidR="00E522AF" w:rsidRPr="00BE3223" w:rsidRDefault="00B86EE1" w:rsidP="000C18F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Airbnb</w:t>
            </w:r>
            <w:proofErr w:type="spellEnd"/>
            <w:r>
              <w:rPr>
                <w:sz w:val="20"/>
                <w:szCs w:val="20"/>
              </w:rPr>
              <w:t xml:space="preserve"> gasten</w:t>
            </w:r>
          </w:p>
        </w:tc>
        <w:tc>
          <w:tcPr>
            <w:tcW w:w="2163" w:type="dxa"/>
          </w:tcPr>
          <w:p w14:paraId="201C1780" w14:textId="71FA350C" w:rsidR="00E522AF" w:rsidRPr="00BE3223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midden</w:t>
            </w:r>
          </w:p>
        </w:tc>
        <w:tc>
          <w:tcPr>
            <w:tcW w:w="2186" w:type="dxa"/>
          </w:tcPr>
          <w:p w14:paraId="70BE5BEB" w14:textId="485AA46B" w:rsidR="00E522AF" w:rsidRPr="00BE3223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Comfort, lagere </w:t>
            </w:r>
            <w:proofErr w:type="spellStart"/>
            <w:r>
              <w:rPr>
                <w:sz w:val="20"/>
                <w:szCs w:val="20"/>
              </w:rPr>
              <w:t>prijze</w:t>
            </w:r>
            <w:proofErr w:type="spellEnd"/>
          </w:p>
        </w:tc>
        <w:tc>
          <w:tcPr>
            <w:tcW w:w="1862" w:type="dxa"/>
          </w:tcPr>
          <w:p w14:paraId="51D93F14" w14:textId="24D83D44" w:rsidR="00E522AF" w:rsidRPr="00BE3223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Monitoring kan negatief worden ervaren</w:t>
            </w:r>
          </w:p>
        </w:tc>
      </w:tr>
      <w:tr w:rsidR="00B86EE1" w:rsidRPr="00E522AF" w14:paraId="2E575259" w14:textId="77777777" w:rsidTr="008B6DEF">
        <w:tc>
          <w:tcPr>
            <w:tcW w:w="2851" w:type="dxa"/>
          </w:tcPr>
          <w:p w14:paraId="2F125336" w14:textId="0FE91D30" w:rsidR="00B86EE1" w:rsidRDefault="00B86EE1" w:rsidP="000C18F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Micasa</w:t>
            </w:r>
            <w:proofErr w:type="spellEnd"/>
          </w:p>
        </w:tc>
        <w:tc>
          <w:tcPr>
            <w:tcW w:w="2163" w:type="dxa"/>
          </w:tcPr>
          <w:p w14:paraId="6D0F1442" w14:textId="68DE40CD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hoog</w:t>
            </w:r>
          </w:p>
        </w:tc>
        <w:tc>
          <w:tcPr>
            <w:tcW w:w="2186" w:type="dxa"/>
          </w:tcPr>
          <w:p w14:paraId="7689196A" w14:textId="17D2976F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 van het product, innovatie</w:t>
            </w:r>
          </w:p>
        </w:tc>
        <w:tc>
          <w:tcPr>
            <w:tcW w:w="1862" w:type="dxa"/>
          </w:tcPr>
          <w:p w14:paraId="04A0F804" w14:textId="0FF6D055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Beperkt budget</w:t>
            </w:r>
          </w:p>
        </w:tc>
      </w:tr>
      <w:tr w:rsidR="00B86EE1" w:rsidRPr="00E522AF" w14:paraId="3B181A17" w14:textId="77777777" w:rsidTr="008B6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dxa"/>
          </w:tcPr>
          <w:p w14:paraId="2A6DD4C6" w14:textId="5B004439" w:rsidR="00B86EE1" w:rsidRDefault="008B6DEF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B86EE1">
              <w:rPr>
                <w:sz w:val="20"/>
                <w:szCs w:val="20"/>
              </w:rPr>
              <w:t>everanciers</w:t>
            </w:r>
            <w:r>
              <w:rPr>
                <w:sz w:val="20"/>
                <w:szCs w:val="20"/>
              </w:rPr>
              <w:t>/IT architect</w:t>
            </w:r>
          </w:p>
        </w:tc>
        <w:tc>
          <w:tcPr>
            <w:tcW w:w="2163" w:type="dxa"/>
          </w:tcPr>
          <w:p w14:paraId="52888007" w14:textId="146A4817" w:rsidR="00B86EE1" w:rsidRDefault="008B6DEF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midden</w:t>
            </w:r>
          </w:p>
        </w:tc>
        <w:tc>
          <w:tcPr>
            <w:tcW w:w="2186" w:type="dxa"/>
          </w:tcPr>
          <w:p w14:paraId="59A46D0D" w14:textId="38BF7ED3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</w:t>
            </w:r>
          </w:p>
        </w:tc>
        <w:tc>
          <w:tcPr>
            <w:tcW w:w="1862" w:type="dxa"/>
          </w:tcPr>
          <w:p w14:paraId="13F863C4" w14:textId="6AEE393E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Onvoldoende integratie kan problemen veroorzaken</w:t>
            </w:r>
          </w:p>
        </w:tc>
      </w:tr>
      <w:tr w:rsidR="00B86EE1" w:rsidRPr="00E522AF" w14:paraId="08C77356" w14:textId="77777777" w:rsidTr="008B6DEF">
        <w:tc>
          <w:tcPr>
            <w:tcW w:w="2851" w:type="dxa"/>
          </w:tcPr>
          <w:p w14:paraId="2D6D1262" w14:textId="46FE7445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overheid</w:t>
            </w:r>
          </w:p>
        </w:tc>
        <w:tc>
          <w:tcPr>
            <w:tcW w:w="2163" w:type="dxa"/>
          </w:tcPr>
          <w:p w14:paraId="4C670128" w14:textId="7D8A9C04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laag</w:t>
            </w:r>
          </w:p>
        </w:tc>
        <w:tc>
          <w:tcPr>
            <w:tcW w:w="2186" w:type="dxa"/>
          </w:tcPr>
          <w:p w14:paraId="26A44748" w14:textId="70B3AEF8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Energie efficiëntie</w:t>
            </w:r>
          </w:p>
        </w:tc>
        <w:tc>
          <w:tcPr>
            <w:tcW w:w="1862" w:type="dxa"/>
          </w:tcPr>
          <w:p w14:paraId="074F5047" w14:textId="71A86B7F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Niet voldoen aan wetgeving kan boetes veroorzaken</w:t>
            </w:r>
          </w:p>
        </w:tc>
      </w:tr>
      <w:tr w:rsidR="00B86EE1" w:rsidRPr="00E522AF" w14:paraId="21E74EB9" w14:textId="77777777" w:rsidTr="008B6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1" w:type="dxa"/>
          </w:tcPr>
          <w:p w14:paraId="3732B643" w14:textId="1A231191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Hackers/dieven/cybercriminelen</w:t>
            </w:r>
          </w:p>
        </w:tc>
        <w:tc>
          <w:tcPr>
            <w:tcW w:w="2163" w:type="dxa"/>
          </w:tcPr>
          <w:p w14:paraId="2F86E7A8" w14:textId="2780C6FF" w:rsidR="00B86EE1" w:rsidRDefault="00B86EE1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midden</w:t>
            </w:r>
          </w:p>
        </w:tc>
        <w:tc>
          <w:tcPr>
            <w:tcW w:w="2186" w:type="dxa"/>
          </w:tcPr>
          <w:p w14:paraId="6571DE2A" w14:textId="3C17B5E9" w:rsidR="00B86EE1" w:rsidRDefault="008B6DEF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62" w:type="dxa"/>
          </w:tcPr>
          <w:p w14:paraId="5C64CBB2" w14:textId="3FC04324" w:rsidR="00B86EE1" w:rsidRDefault="008B6DEF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breaches</w:t>
            </w:r>
            <w:proofErr w:type="spellEnd"/>
          </w:p>
        </w:tc>
      </w:tr>
      <w:tr w:rsidR="008B6DEF" w:rsidRPr="00E522AF" w14:paraId="69249D24" w14:textId="77777777" w:rsidTr="008B6DEF">
        <w:tc>
          <w:tcPr>
            <w:tcW w:w="2851" w:type="dxa"/>
          </w:tcPr>
          <w:p w14:paraId="24CCFC27" w14:textId="724A1FBB" w:rsidR="008B6DEF" w:rsidRDefault="008B6DEF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investeerders</w:t>
            </w:r>
          </w:p>
        </w:tc>
        <w:tc>
          <w:tcPr>
            <w:tcW w:w="2163" w:type="dxa"/>
          </w:tcPr>
          <w:p w14:paraId="66F218D7" w14:textId="2D185F84" w:rsidR="008B6DEF" w:rsidRDefault="008B6DEF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midden</w:t>
            </w:r>
          </w:p>
        </w:tc>
        <w:tc>
          <w:tcPr>
            <w:tcW w:w="2186" w:type="dxa"/>
          </w:tcPr>
          <w:p w14:paraId="70AFE48B" w14:textId="2057D04B" w:rsidR="008B6DEF" w:rsidRDefault="008B6DEF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dividend</w:t>
            </w:r>
          </w:p>
        </w:tc>
        <w:tc>
          <w:tcPr>
            <w:tcW w:w="1862" w:type="dxa"/>
          </w:tcPr>
          <w:p w14:paraId="26DF8CAD" w14:textId="21DFD049" w:rsidR="008B6DEF" w:rsidRDefault="008B6DEF" w:rsidP="000C1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Hoge risico op mislukte investering</w:t>
            </w:r>
          </w:p>
        </w:tc>
      </w:tr>
    </w:tbl>
    <w:p w14:paraId="75B60018" w14:textId="77777777" w:rsidR="00E522AF" w:rsidRPr="00E522AF" w:rsidRDefault="00E522AF" w:rsidP="00E522AF"/>
    <w:p w14:paraId="622E8A15" w14:textId="77777777" w:rsidR="00497B58" w:rsidRPr="00497B58" w:rsidRDefault="00497B58" w:rsidP="00497B58"/>
    <w:p w14:paraId="2E744117" w14:textId="77777777" w:rsidR="00497B58" w:rsidRDefault="00497B58" w:rsidP="00497B58"/>
    <w:p w14:paraId="3CF1D3B1" w14:textId="77777777" w:rsidR="006823FA" w:rsidRDefault="006823FA">
      <w:pPr>
        <w:rPr>
          <w:highlight w:val="yellow"/>
        </w:rPr>
      </w:pPr>
      <w:r>
        <w:rPr>
          <w:highlight w:val="yellow"/>
        </w:rPr>
        <w:br w:type="page"/>
      </w:r>
    </w:p>
    <w:p w14:paraId="2452F9F4" w14:textId="77777777" w:rsidR="006823FA" w:rsidRDefault="006823FA" w:rsidP="00660CBC">
      <w:pPr>
        <w:pStyle w:val="Kop1"/>
        <w:numPr>
          <w:ilvl w:val="0"/>
          <w:numId w:val="15"/>
        </w:numPr>
      </w:pPr>
      <w:bookmarkStart w:id="9" w:name="_Toc216101416"/>
      <w:r>
        <w:lastRenderedPageBreak/>
        <w:t>Bronnen</w:t>
      </w:r>
      <w:bookmarkEnd w:id="9"/>
    </w:p>
    <w:p w14:paraId="5EBDEF62" w14:textId="4EF7110F" w:rsidR="00732780" w:rsidRPr="004950BB" w:rsidRDefault="004950BB">
      <w:pPr>
        <w:rPr>
          <w:lang w:val="en-CA"/>
        </w:rPr>
      </w:pPr>
      <w:sdt>
        <w:sdtPr>
          <w:id w:val="290100568"/>
          <w:citation/>
        </w:sdtPr>
        <w:sdtContent>
          <w:r w:rsidRPr="004950BB">
            <w:fldChar w:fldCharType="begin"/>
          </w:r>
          <w:r w:rsidRPr="004950BB">
            <w:rPr>
              <w:lang w:val="en-CA"/>
            </w:rPr>
            <w:instrText xml:space="preserve"> CITATION HU4 \l 1043 </w:instrText>
          </w:r>
          <w:r w:rsidRPr="004950BB">
            <w:fldChar w:fldCharType="separate"/>
          </w:r>
          <w:r w:rsidRPr="004950BB">
            <w:rPr>
              <w:noProof/>
              <w:lang w:val="en-CA"/>
            </w:rPr>
            <w:t>(HU, sd)</w:t>
          </w:r>
          <w:r w:rsidRPr="004950BB">
            <w:fldChar w:fldCharType="end"/>
          </w:r>
        </w:sdtContent>
      </w:sdt>
      <w:r w:rsidRPr="004950BB">
        <w:rPr>
          <w:lang w:val="en-CA"/>
        </w:rPr>
        <w:t xml:space="preserve">  </w:t>
      </w:r>
      <w:proofErr w:type="spellStart"/>
      <w:r w:rsidRPr="004950BB">
        <w:rPr>
          <w:lang w:val="en-CA"/>
        </w:rPr>
        <w:t>bim</w:t>
      </w:r>
      <w:proofErr w:type="spellEnd"/>
      <w:r w:rsidRPr="004950BB">
        <w:rPr>
          <w:lang w:val="en-CA"/>
        </w:rPr>
        <w:t xml:space="preserve"> les 2,   </w:t>
      </w:r>
      <w:sdt>
        <w:sdtPr>
          <w:id w:val="-1175027731"/>
          <w:citation/>
        </w:sdtPr>
        <w:sdtContent>
          <w:r>
            <w:fldChar w:fldCharType="begin"/>
          </w:r>
          <w:r w:rsidRPr="004950BB">
            <w:rPr>
              <w:lang w:val="en-CA"/>
            </w:rPr>
            <w:instrText xml:space="preserve"> CITATION HU5 \l 1043 </w:instrText>
          </w:r>
          <w:r>
            <w:fldChar w:fldCharType="separate"/>
          </w:r>
          <w:r w:rsidRPr="004950BB">
            <w:rPr>
              <w:noProof/>
              <w:lang w:val="en-CA"/>
            </w:rPr>
            <w:t>(HU, sd)</w:t>
          </w:r>
          <w:r>
            <w:fldChar w:fldCharType="end"/>
          </w:r>
        </w:sdtContent>
      </w:sdt>
      <w:r>
        <w:rPr>
          <w:lang w:val="en-CA"/>
        </w:rPr>
        <w:t xml:space="preserve"> </w:t>
      </w:r>
      <w:proofErr w:type="spellStart"/>
      <w:r>
        <w:rPr>
          <w:lang w:val="en-CA"/>
        </w:rPr>
        <w:t>stakeholderanalyse</w:t>
      </w:r>
      <w:proofErr w:type="spellEnd"/>
      <w:r w:rsidR="00732780" w:rsidRPr="004950BB">
        <w:rPr>
          <w:lang w:val="en-CA"/>
        </w:rPr>
        <w:br w:type="page"/>
      </w:r>
    </w:p>
    <w:p w14:paraId="2FA201CD" w14:textId="77777777" w:rsidR="00732780" w:rsidRPr="004950BB" w:rsidRDefault="00732780" w:rsidP="00732780">
      <w:pPr>
        <w:rPr>
          <w:lang w:val="en-CA"/>
        </w:rPr>
      </w:pPr>
    </w:p>
    <w:sectPr w:rsidR="00732780" w:rsidRPr="004950BB" w:rsidSect="00DD1E0D">
      <w:footerReference w:type="default" r:id="rId8"/>
      <w:headerReference w:type="firs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556C" w14:textId="77777777" w:rsidR="008461A7" w:rsidRDefault="008461A7" w:rsidP="00D36FB2">
      <w:pPr>
        <w:spacing w:after="0" w:line="240" w:lineRule="auto"/>
      </w:pPr>
      <w:r>
        <w:separator/>
      </w:r>
    </w:p>
  </w:endnote>
  <w:endnote w:type="continuationSeparator" w:id="0">
    <w:p w14:paraId="6A5672B5" w14:textId="77777777" w:rsidR="008461A7" w:rsidRDefault="008461A7" w:rsidP="00D36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3734338"/>
      <w:docPartObj>
        <w:docPartGallery w:val="Page Numbers (Bottom of Page)"/>
        <w:docPartUnique/>
      </w:docPartObj>
    </w:sdtPr>
    <w:sdtContent>
      <w:p w14:paraId="32B63F7A" w14:textId="0E78D4AE" w:rsidR="00670E29" w:rsidRDefault="00670E29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4F5835" w14:textId="77777777" w:rsidR="00670E29" w:rsidRDefault="00670E2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8FCCA" w14:textId="77777777" w:rsidR="008461A7" w:rsidRDefault="008461A7" w:rsidP="00D36FB2">
      <w:pPr>
        <w:spacing w:after="0" w:line="240" w:lineRule="auto"/>
      </w:pPr>
      <w:r>
        <w:separator/>
      </w:r>
    </w:p>
  </w:footnote>
  <w:footnote w:type="continuationSeparator" w:id="0">
    <w:p w14:paraId="46062116" w14:textId="77777777" w:rsidR="008461A7" w:rsidRDefault="008461A7" w:rsidP="00D36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E124" w14:textId="77777777" w:rsidR="00D36FB2" w:rsidRDefault="00D36FB2">
    <w:pPr>
      <w:pStyle w:val="Koptekst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58B9B" wp14:editId="6DD9AAD3">
          <wp:simplePos x="0" y="0"/>
          <wp:positionH relativeFrom="column">
            <wp:posOffset>-88911</wp:posOffset>
          </wp:positionH>
          <wp:positionV relativeFrom="paragraph">
            <wp:posOffset>-242545</wp:posOffset>
          </wp:positionV>
          <wp:extent cx="992038" cy="992038"/>
          <wp:effectExtent l="0" t="0" r="0" b="0"/>
          <wp:wrapNone/>
          <wp:docPr id="1784944578" name="Afbeelding 1" descr="HU.nl | Hier komt alles samen | Hogeschool Utrech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U.nl | Hier komt alles samen | Hogeschool Utrech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188" cy="9941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07D9AD" w14:textId="77777777" w:rsidR="00D36FB2" w:rsidRDefault="00D36FB2">
    <w:pPr>
      <w:pStyle w:val="Koptekst"/>
      <w:rPr>
        <w:lang w:val="en-US"/>
      </w:rPr>
    </w:pPr>
  </w:p>
  <w:p w14:paraId="43369325" w14:textId="77777777" w:rsidR="00D36FB2" w:rsidRDefault="00D36FB2">
    <w:pPr>
      <w:pStyle w:val="Koptekst"/>
      <w:rPr>
        <w:lang w:val="en-US"/>
      </w:rPr>
    </w:pPr>
  </w:p>
  <w:p w14:paraId="1FB7CF5B" w14:textId="77777777" w:rsidR="00D36FB2" w:rsidRDefault="00D36FB2">
    <w:pPr>
      <w:pStyle w:val="Koptekst"/>
      <w:rPr>
        <w:lang w:val="en-US"/>
      </w:rPr>
    </w:pPr>
  </w:p>
  <w:p w14:paraId="699A9286" w14:textId="77777777" w:rsidR="00D36FB2" w:rsidRPr="00D36FB2" w:rsidRDefault="00D36FB2">
    <w:pPr>
      <w:pStyle w:val="Koptekst"/>
      <w:rPr>
        <w:b/>
        <w:bCs/>
        <w:lang w:val="en-US"/>
      </w:rPr>
    </w:pPr>
    <w:r w:rsidRPr="00D36FB2">
      <w:rPr>
        <w:b/>
        <w:bCs/>
        <w:lang w:val="en-US"/>
      </w:rPr>
      <w:t xml:space="preserve">Institute for ICT – </w:t>
    </w:r>
    <w:r w:rsidR="00A540DF">
      <w:rPr>
        <w:b/>
        <w:bCs/>
        <w:lang w:val="en-US"/>
      </w:rPr>
      <w:t>HBO-ICT</w:t>
    </w:r>
    <w:r w:rsidRPr="00D36FB2">
      <w:rPr>
        <w:b/>
        <w:bCs/>
        <w:lang w:val="en-US"/>
      </w:rPr>
      <w:t xml:space="preserve"> – </w:t>
    </w:r>
    <w:proofErr w:type="spellStart"/>
    <w:r w:rsidR="00A540DF">
      <w:rPr>
        <w:b/>
        <w:bCs/>
        <w:lang w:val="en-US"/>
      </w:rPr>
      <w:t>Propedeuse</w:t>
    </w:r>
    <w:proofErr w:type="spellEnd"/>
    <w:r w:rsidR="00A540DF">
      <w:rPr>
        <w:b/>
        <w:bCs/>
        <w:lang w:val="en-US"/>
      </w:rPr>
      <w:t xml:space="preserve"> Semester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B85"/>
    <w:multiLevelType w:val="multilevel"/>
    <w:tmpl w:val="3C084A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732287"/>
    <w:multiLevelType w:val="hybridMultilevel"/>
    <w:tmpl w:val="6636A1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913AD"/>
    <w:multiLevelType w:val="multilevel"/>
    <w:tmpl w:val="083A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0880"/>
    <w:multiLevelType w:val="multilevel"/>
    <w:tmpl w:val="AD36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45BC5"/>
    <w:multiLevelType w:val="multilevel"/>
    <w:tmpl w:val="CF9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8703A"/>
    <w:multiLevelType w:val="hybridMultilevel"/>
    <w:tmpl w:val="3BBE4050"/>
    <w:lvl w:ilvl="0" w:tplc="8CAE9868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5E6FD2"/>
    <w:multiLevelType w:val="hybridMultilevel"/>
    <w:tmpl w:val="53F44F32"/>
    <w:lvl w:ilvl="0" w:tplc="E3B67504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02222B"/>
    <w:multiLevelType w:val="multilevel"/>
    <w:tmpl w:val="055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65DE7"/>
    <w:multiLevelType w:val="multilevel"/>
    <w:tmpl w:val="3356CF54"/>
    <w:lvl w:ilvl="0">
      <w:start w:val="1"/>
      <w:numFmt w:val="bullet"/>
      <w:lvlText w:val=""/>
      <w:lvlJc w:val="left"/>
      <w:pPr>
        <w:ind w:left="710" w:hanging="71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6A05C3C"/>
    <w:multiLevelType w:val="hybridMultilevel"/>
    <w:tmpl w:val="676AA594"/>
    <w:lvl w:ilvl="0" w:tplc="B1CED824">
      <w:start w:val="1"/>
      <w:numFmt w:val="decimal"/>
      <w:lvlText w:val="5.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A30861"/>
    <w:multiLevelType w:val="multilevel"/>
    <w:tmpl w:val="23641946"/>
    <w:lvl w:ilvl="0">
      <w:start w:val="1"/>
      <w:numFmt w:val="decimal"/>
      <w:lvlText w:val="%1."/>
      <w:lvlJc w:val="left"/>
      <w:pPr>
        <w:ind w:left="710" w:hanging="7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A83012F"/>
    <w:multiLevelType w:val="multilevel"/>
    <w:tmpl w:val="3BB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559E3"/>
    <w:multiLevelType w:val="multilevel"/>
    <w:tmpl w:val="2F7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36DA7"/>
    <w:multiLevelType w:val="multilevel"/>
    <w:tmpl w:val="D8EA07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58245C9"/>
    <w:multiLevelType w:val="multilevel"/>
    <w:tmpl w:val="0620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1258D"/>
    <w:multiLevelType w:val="multilevel"/>
    <w:tmpl w:val="7D665564"/>
    <w:lvl w:ilvl="0">
      <w:start w:val="1"/>
      <w:numFmt w:val="decimal"/>
      <w:lvlText w:val="%1"/>
      <w:lvlJc w:val="left"/>
      <w:pPr>
        <w:ind w:left="710" w:hanging="7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0" w:hanging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47F70416"/>
    <w:multiLevelType w:val="multilevel"/>
    <w:tmpl w:val="E20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E1805"/>
    <w:multiLevelType w:val="hybridMultilevel"/>
    <w:tmpl w:val="68FE360E"/>
    <w:lvl w:ilvl="0" w:tplc="D63C48D6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D525BE"/>
    <w:multiLevelType w:val="multilevel"/>
    <w:tmpl w:val="4884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80847"/>
    <w:multiLevelType w:val="multilevel"/>
    <w:tmpl w:val="F2F690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3041519"/>
    <w:multiLevelType w:val="multilevel"/>
    <w:tmpl w:val="20E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807A2"/>
    <w:multiLevelType w:val="multilevel"/>
    <w:tmpl w:val="F2F690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91518FC"/>
    <w:multiLevelType w:val="hybridMultilevel"/>
    <w:tmpl w:val="59C2EB46"/>
    <w:lvl w:ilvl="0" w:tplc="8B4698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151C39"/>
    <w:multiLevelType w:val="hybridMultilevel"/>
    <w:tmpl w:val="9162DCFE"/>
    <w:lvl w:ilvl="0" w:tplc="8B4698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D2017E"/>
    <w:multiLevelType w:val="hybridMultilevel"/>
    <w:tmpl w:val="A0D0D326"/>
    <w:lvl w:ilvl="0" w:tplc="FDB0F710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D7E1616"/>
    <w:multiLevelType w:val="multilevel"/>
    <w:tmpl w:val="E27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D499A"/>
    <w:multiLevelType w:val="multilevel"/>
    <w:tmpl w:val="B65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83E50"/>
    <w:multiLevelType w:val="multilevel"/>
    <w:tmpl w:val="AF74A9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59512278">
    <w:abstractNumId w:val="23"/>
  </w:num>
  <w:num w:numId="2" w16cid:durableId="168911283">
    <w:abstractNumId w:val="22"/>
  </w:num>
  <w:num w:numId="3" w16cid:durableId="1057699776">
    <w:abstractNumId w:val="13"/>
  </w:num>
  <w:num w:numId="4" w16cid:durableId="1348484557">
    <w:abstractNumId w:val="6"/>
  </w:num>
  <w:num w:numId="5" w16cid:durableId="1493137818">
    <w:abstractNumId w:val="17"/>
  </w:num>
  <w:num w:numId="6" w16cid:durableId="907688045">
    <w:abstractNumId w:val="24"/>
  </w:num>
  <w:num w:numId="7" w16cid:durableId="1257127547">
    <w:abstractNumId w:val="5"/>
  </w:num>
  <w:num w:numId="8" w16cid:durableId="498546092">
    <w:abstractNumId w:val="9"/>
  </w:num>
  <w:num w:numId="9" w16cid:durableId="1996303255">
    <w:abstractNumId w:val="21"/>
  </w:num>
  <w:num w:numId="10" w16cid:durableId="465317712">
    <w:abstractNumId w:val="19"/>
  </w:num>
  <w:num w:numId="11" w16cid:durableId="800347140">
    <w:abstractNumId w:val="15"/>
  </w:num>
  <w:num w:numId="12" w16cid:durableId="1369993303">
    <w:abstractNumId w:val="0"/>
  </w:num>
  <w:num w:numId="13" w16cid:durableId="103617667">
    <w:abstractNumId w:val="10"/>
  </w:num>
  <w:num w:numId="14" w16cid:durableId="1298410753">
    <w:abstractNumId w:val="1"/>
  </w:num>
  <w:num w:numId="15" w16cid:durableId="1844933879">
    <w:abstractNumId w:val="27"/>
  </w:num>
  <w:num w:numId="16" w16cid:durableId="1641886280">
    <w:abstractNumId w:val="3"/>
  </w:num>
  <w:num w:numId="17" w16cid:durableId="845438662">
    <w:abstractNumId w:val="8"/>
  </w:num>
  <w:num w:numId="18" w16cid:durableId="1309016108">
    <w:abstractNumId w:val="18"/>
  </w:num>
  <w:num w:numId="19" w16cid:durableId="346180372">
    <w:abstractNumId w:val="26"/>
  </w:num>
  <w:num w:numId="20" w16cid:durableId="1294210138">
    <w:abstractNumId w:val="11"/>
  </w:num>
  <w:num w:numId="21" w16cid:durableId="264994619">
    <w:abstractNumId w:val="25"/>
  </w:num>
  <w:num w:numId="22" w16cid:durableId="1883326455">
    <w:abstractNumId w:val="12"/>
  </w:num>
  <w:num w:numId="23" w16cid:durableId="53897197">
    <w:abstractNumId w:val="2"/>
  </w:num>
  <w:num w:numId="24" w16cid:durableId="1657027823">
    <w:abstractNumId w:val="7"/>
  </w:num>
  <w:num w:numId="25" w16cid:durableId="1176649298">
    <w:abstractNumId w:val="20"/>
  </w:num>
  <w:num w:numId="26" w16cid:durableId="250504463">
    <w:abstractNumId w:val="4"/>
  </w:num>
  <w:num w:numId="27" w16cid:durableId="569998989">
    <w:abstractNumId w:val="14"/>
  </w:num>
  <w:num w:numId="28" w16cid:durableId="6488969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E6"/>
    <w:rsid w:val="000064A1"/>
    <w:rsid w:val="00015CA3"/>
    <w:rsid w:val="00032478"/>
    <w:rsid w:val="000411D2"/>
    <w:rsid w:val="0004267C"/>
    <w:rsid w:val="00074755"/>
    <w:rsid w:val="00104274"/>
    <w:rsid w:val="001852F3"/>
    <w:rsid w:val="00186579"/>
    <w:rsid w:val="001B6889"/>
    <w:rsid w:val="001E1EE5"/>
    <w:rsid w:val="00261B63"/>
    <w:rsid w:val="002966E7"/>
    <w:rsid w:val="002C2020"/>
    <w:rsid w:val="003832B0"/>
    <w:rsid w:val="00454529"/>
    <w:rsid w:val="00477799"/>
    <w:rsid w:val="004950BB"/>
    <w:rsid w:val="00497B58"/>
    <w:rsid w:val="004C5890"/>
    <w:rsid w:val="00576D22"/>
    <w:rsid w:val="00660CBC"/>
    <w:rsid w:val="00666C37"/>
    <w:rsid w:val="00670E29"/>
    <w:rsid w:val="0067312C"/>
    <w:rsid w:val="006823FA"/>
    <w:rsid w:val="00732780"/>
    <w:rsid w:val="00755B80"/>
    <w:rsid w:val="00765B5E"/>
    <w:rsid w:val="007805DE"/>
    <w:rsid w:val="008215DB"/>
    <w:rsid w:val="00821C6C"/>
    <w:rsid w:val="008461A7"/>
    <w:rsid w:val="0086332D"/>
    <w:rsid w:val="00887509"/>
    <w:rsid w:val="00890C43"/>
    <w:rsid w:val="008B1F8A"/>
    <w:rsid w:val="008B6DEF"/>
    <w:rsid w:val="008D29E9"/>
    <w:rsid w:val="009063DC"/>
    <w:rsid w:val="00932C7C"/>
    <w:rsid w:val="0094517C"/>
    <w:rsid w:val="00957593"/>
    <w:rsid w:val="009770AF"/>
    <w:rsid w:val="00985E8F"/>
    <w:rsid w:val="009A48D5"/>
    <w:rsid w:val="009F5244"/>
    <w:rsid w:val="00A540DF"/>
    <w:rsid w:val="00AB4CDB"/>
    <w:rsid w:val="00AD38A0"/>
    <w:rsid w:val="00AD6211"/>
    <w:rsid w:val="00AD63E6"/>
    <w:rsid w:val="00AE3F34"/>
    <w:rsid w:val="00B53DED"/>
    <w:rsid w:val="00B86EE1"/>
    <w:rsid w:val="00BB4BB1"/>
    <w:rsid w:val="00BD0F45"/>
    <w:rsid w:val="00BE3223"/>
    <w:rsid w:val="00C21214"/>
    <w:rsid w:val="00C26DFF"/>
    <w:rsid w:val="00C36EAD"/>
    <w:rsid w:val="00C55DC2"/>
    <w:rsid w:val="00CB07A5"/>
    <w:rsid w:val="00D21FEC"/>
    <w:rsid w:val="00D25CA8"/>
    <w:rsid w:val="00D36FB2"/>
    <w:rsid w:val="00D406E1"/>
    <w:rsid w:val="00D46AB5"/>
    <w:rsid w:val="00D6764C"/>
    <w:rsid w:val="00DC2FE7"/>
    <w:rsid w:val="00DD1E0D"/>
    <w:rsid w:val="00DF7189"/>
    <w:rsid w:val="00E522AF"/>
    <w:rsid w:val="00E61B14"/>
    <w:rsid w:val="00EA0EED"/>
    <w:rsid w:val="00EA3324"/>
    <w:rsid w:val="00EB051A"/>
    <w:rsid w:val="00F120EE"/>
    <w:rsid w:val="00F160BF"/>
    <w:rsid w:val="00F16888"/>
    <w:rsid w:val="00F23726"/>
    <w:rsid w:val="00F46206"/>
    <w:rsid w:val="00F64FC5"/>
    <w:rsid w:val="00FA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FD95B5"/>
  <w15:chartTrackingRefBased/>
  <w15:docId w15:val="{64440E17-BFB1-474C-9837-BE5AAA86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63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36F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A5E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6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Geenafstand">
    <w:name w:val="No Spacing"/>
    <w:link w:val="GeenafstandChar"/>
    <w:uiPriority w:val="1"/>
    <w:qFormat/>
    <w:rsid w:val="009063DC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9063DC"/>
    <w:rPr>
      <w:rFonts w:eastAsiaTheme="minorEastAsia"/>
      <w:kern w:val="0"/>
      <w:lang w:eastAsia="nl-NL"/>
      <w14:ligatures w14:val="none"/>
    </w:rPr>
  </w:style>
  <w:style w:type="paragraph" w:styleId="Lijstalinea">
    <w:name w:val="List Paragraph"/>
    <w:basedOn w:val="Standaard"/>
    <w:uiPriority w:val="34"/>
    <w:qFormat/>
    <w:rsid w:val="00AB4CDB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D36F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36FB2"/>
  </w:style>
  <w:style w:type="paragraph" w:styleId="Voettekst">
    <w:name w:val="footer"/>
    <w:basedOn w:val="Standaard"/>
    <w:link w:val="VoettekstChar"/>
    <w:uiPriority w:val="99"/>
    <w:unhideWhenUsed/>
    <w:rsid w:val="00D36F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36FB2"/>
  </w:style>
  <w:style w:type="character" w:customStyle="1" w:styleId="Kop2Char">
    <w:name w:val="Kop 2 Char"/>
    <w:basedOn w:val="Standaardalinea-lettertype"/>
    <w:link w:val="Kop2"/>
    <w:uiPriority w:val="9"/>
    <w:rsid w:val="00D36F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23726"/>
    <w:pPr>
      <w:outlineLvl w:val="9"/>
    </w:pPr>
    <w:rPr>
      <w:kern w:val="0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F23726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F23726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F23726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780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5donker-Accent5">
    <w:name w:val="Grid Table 5 Dark Accent 5"/>
    <w:basedOn w:val="Standaardtabel"/>
    <w:uiPriority w:val="50"/>
    <w:rsid w:val="007805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Rastertabel2-Accent5">
    <w:name w:val="Grid Table 2 Accent 5"/>
    <w:basedOn w:val="Standaardtabel"/>
    <w:uiPriority w:val="47"/>
    <w:rsid w:val="007805D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astertabel1licht-Accent5">
    <w:name w:val="Grid Table 1 Light Accent 5"/>
    <w:basedOn w:val="Standaardtabel"/>
    <w:uiPriority w:val="46"/>
    <w:rsid w:val="007805D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rasterlicht">
    <w:name w:val="Grid Table Light"/>
    <w:basedOn w:val="Standaardtabel"/>
    <w:uiPriority w:val="40"/>
    <w:rsid w:val="007805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basedOn w:val="Standaardtabel"/>
    <w:uiPriority w:val="46"/>
    <w:rsid w:val="00E522A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5donker-Accent1">
    <w:name w:val="Grid Table 5 Dark Accent 1"/>
    <w:basedOn w:val="Standaardtabel"/>
    <w:uiPriority w:val="50"/>
    <w:rsid w:val="00E522A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alweb">
    <w:name w:val="Normal (Web)"/>
    <w:basedOn w:val="Standaard"/>
    <w:uiPriority w:val="99"/>
    <w:semiHidden/>
    <w:unhideWhenUsed/>
    <w:rsid w:val="00AD6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A5E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an\Downloads\Template%20document%20StakeholderAnaly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HU4</b:Tag>
    <b:SourceType>InternetSite</b:SourceType>
    <b:Guid>{EA69C524-6EC8-45ED-9555-0085A4B0EB77}</b:Guid>
    <b:Author>
      <b:Author>
        <b:Corporate>HU</b:Corporate>
      </b:Author>
    </b:Author>
    <b:Title>Bim les 2</b:Title>
    <b:InternetSiteTitle>canvas</b:InternetSiteTitle>
    <b:URL>https://canvas.hu.nl/courses/50254/pages/bim2-business-organisaties-en-stakeholders</b:URL>
    <b:RefOrder>1</b:RefOrder>
  </b:Source>
  <b:Source>
    <b:Tag>HU5</b:Tag>
    <b:SourceType>InternetSite</b:SourceType>
    <b:Guid>{DFF1A5DB-4832-40D4-80DF-C6024D83F020}</b:Guid>
    <b:Author>
      <b:Author>
        <b:Corporate>HU</b:Corporate>
      </b:Author>
    </b:Author>
    <b:Title>open ict stakeholderanalyse</b:Title>
    <b:InternetSiteTitle>husite</b:InternetSiteTitle>
    <b:URL>https://husite.nl/open-ict/sdgs-bij-open-ict/sdg-toolbox/stakeholderanalyse/</b:URL>
    <b:RefOrder>2</b:RefOrder>
  </b:Source>
</b:Sources>
</file>

<file path=customXml/itemProps1.xml><?xml version="1.0" encoding="utf-8"?>
<ds:datastoreItem xmlns:ds="http://schemas.openxmlformats.org/officeDocument/2006/customXml" ds:itemID="{611D144C-AEB6-4FE4-9170-87C04DBDC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document StakeholderAnalyse.dotx</Template>
  <TotalTime>1005</TotalTime>
  <Pages>11</Pages>
  <Words>1102</Words>
  <Characters>6067</Characters>
  <Application>Microsoft Office Word</Application>
  <DocSecurity>0</DocSecurity>
  <Lines>50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document Stakeholderanalyse</vt:lpstr>
      <vt:lpstr>Template document Stakeholderanalyse</vt:lpstr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 Stakeholderanalyse</dc:title>
  <dc:subject>Propedeuse Semester 1 - BIM</dc:subject>
  <dc:creator>MICASA</dc:creator>
  <cp:keywords/>
  <dc:description/>
  <cp:lastModifiedBy>Brian den Ouden</cp:lastModifiedBy>
  <cp:revision>2</cp:revision>
  <dcterms:created xsi:type="dcterms:W3CDTF">2025-12-07T22:04:00Z</dcterms:created>
  <dcterms:modified xsi:type="dcterms:W3CDTF">2025-12-08T14:49:00Z</dcterms:modified>
</cp:coreProperties>
</file>